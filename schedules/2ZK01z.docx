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805" w:rsidRPr="005F3805" w:rsidRDefault="005F3805" w:rsidP="005F380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КАЗАНСКИЙ  ГОСУДАРСТВЕН</w:t>
      </w:r>
      <w:r w:rsidR="00F17B85"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5F3805" w:rsidRPr="005F3805" w:rsidRDefault="005F3805" w:rsidP="005F3805">
      <w:pPr>
        <w:pStyle w:val="1"/>
        <w:rPr>
          <w:sz w:val="16"/>
          <w:szCs w:val="16"/>
        </w:rPr>
      </w:pPr>
    </w:p>
    <w:p w:rsidR="005F3805" w:rsidRPr="005F3805" w:rsidRDefault="005F3805" w:rsidP="005F380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5F3805" w:rsidRPr="005F3805" w:rsidRDefault="005F3805" w:rsidP="005F3805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5F3805" w:rsidRPr="005F3805" w:rsidRDefault="005F3805" w:rsidP="005F3805">
      <w:pPr>
        <w:pStyle w:val="1"/>
        <w:jc w:val="lef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 w:rsidR="002251EE">
        <w:rPr>
          <w:sz w:val="16"/>
          <w:szCs w:val="16"/>
          <w:lang w:val="ru-RU"/>
        </w:rPr>
        <w:t>1</w:t>
      </w:r>
      <w:r w:rsidR="008C78F9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>.0</w:t>
      </w:r>
      <w:r w:rsidR="00A53991">
        <w:rPr>
          <w:sz w:val="16"/>
          <w:szCs w:val="16"/>
        </w:rPr>
        <w:t>1</w:t>
      </w:r>
      <w:r w:rsidR="00F17B85">
        <w:rPr>
          <w:sz w:val="16"/>
          <w:szCs w:val="16"/>
        </w:rPr>
        <w:t xml:space="preserve">. – </w:t>
      </w:r>
      <w:r w:rsidR="001D3B42">
        <w:rPr>
          <w:sz w:val="16"/>
          <w:szCs w:val="16"/>
          <w:lang w:val="ru-RU"/>
        </w:rPr>
        <w:t>0</w:t>
      </w:r>
      <w:r w:rsidR="008C78F9">
        <w:rPr>
          <w:sz w:val="16"/>
          <w:szCs w:val="16"/>
          <w:lang w:val="ru-RU"/>
        </w:rPr>
        <w:t>4</w:t>
      </w:r>
      <w:r w:rsidR="00F05285">
        <w:rPr>
          <w:sz w:val="16"/>
          <w:szCs w:val="16"/>
        </w:rPr>
        <w:t>.0</w:t>
      </w:r>
      <w:r w:rsidR="001D3B42">
        <w:rPr>
          <w:sz w:val="16"/>
          <w:szCs w:val="16"/>
          <w:lang w:val="ru-RU"/>
        </w:rPr>
        <w:t>2</w:t>
      </w:r>
      <w:r w:rsidR="00F17B85">
        <w:rPr>
          <w:sz w:val="16"/>
          <w:szCs w:val="16"/>
        </w:rPr>
        <w:t>.</w:t>
      </w:r>
      <w:r w:rsidR="002251EE">
        <w:rPr>
          <w:sz w:val="16"/>
          <w:szCs w:val="16"/>
          <w:lang w:val="ru-RU"/>
        </w:rPr>
        <w:t>2</w:t>
      </w:r>
      <w:r w:rsidR="008C78F9">
        <w:rPr>
          <w:sz w:val="16"/>
          <w:szCs w:val="16"/>
          <w:lang w:val="ru-RU"/>
        </w:rPr>
        <w:t>6</w:t>
      </w:r>
      <w:r w:rsidR="002251EE">
        <w:rPr>
          <w:sz w:val="16"/>
          <w:szCs w:val="16"/>
        </w:rPr>
        <w:t>. (</w:t>
      </w:r>
      <w:r w:rsidR="00BE5EBB">
        <w:rPr>
          <w:sz w:val="16"/>
          <w:szCs w:val="16"/>
          <w:lang w:val="ru-RU"/>
        </w:rPr>
        <w:t>2</w:t>
      </w:r>
      <w:r w:rsidR="001D3B42">
        <w:rPr>
          <w:sz w:val="16"/>
          <w:szCs w:val="16"/>
          <w:lang w:val="ru-RU"/>
        </w:rPr>
        <w:t>4</w:t>
      </w:r>
      <w:r w:rsidR="000B1C74">
        <w:rPr>
          <w:sz w:val="16"/>
          <w:szCs w:val="16"/>
          <w:lang w:val="ru-RU"/>
        </w:rPr>
        <w:t xml:space="preserve"> </w:t>
      </w:r>
      <w:r w:rsidR="00EF1452">
        <w:rPr>
          <w:sz w:val="16"/>
          <w:szCs w:val="16"/>
        </w:rPr>
        <w:t>дн.)</w:t>
      </w:r>
      <w:r w:rsidRPr="005F3805">
        <w:rPr>
          <w:sz w:val="16"/>
          <w:szCs w:val="16"/>
        </w:rPr>
        <w:t xml:space="preserve">                           </w:t>
      </w:r>
      <w:r w:rsidR="00EF1452">
        <w:rPr>
          <w:sz w:val="16"/>
          <w:szCs w:val="16"/>
        </w:rPr>
        <w:t xml:space="preserve">  </w:t>
      </w:r>
      <w:r w:rsidRPr="005F3805">
        <w:rPr>
          <w:sz w:val="16"/>
          <w:szCs w:val="16"/>
        </w:rPr>
        <w:t xml:space="preserve">                                                                                                  </w:t>
      </w:r>
      <w:r w:rsidR="00F05285">
        <w:rPr>
          <w:sz w:val="16"/>
          <w:szCs w:val="16"/>
        </w:rPr>
        <w:t xml:space="preserve">            </w:t>
      </w:r>
      <w:r w:rsidR="00BF1F74">
        <w:rPr>
          <w:sz w:val="16"/>
          <w:szCs w:val="16"/>
        </w:rPr>
        <w:t xml:space="preserve">          </w:t>
      </w:r>
      <w:r w:rsidRPr="005F3805">
        <w:rPr>
          <w:sz w:val="16"/>
          <w:szCs w:val="16"/>
        </w:rPr>
        <w:t xml:space="preserve">    </w:t>
      </w:r>
      <w:r w:rsidR="000B1C74">
        <w:rPr>
          <w:sz w:val="16"/>
          <w:szCs w:val="16"/>
          <w:lang w:val="ru-RU"/>
        </w:rPr>
        <w:t xml:space="preserve">         </w:t>
      </w:r>
      <w:r w:rsidRPr="005F3805">
        <w:rPr>
          <w:sz w:val="16"/>
          <w:szCs w:val="16"/>
        </w:rPr>
        <w:t xml:space="preserve"> ________________И.Э.Вильданов                                                     </w:t>
      </w:r>
    </w:p>
    <w:p w:rsidR="005F3805" w:rsidRPr="005F3805" w:rsidRDefault="005F3805" w:rsidP="005F380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5F3805" w:rsidRPr="005F3805" w:rsidRDefault="005F3805" w:rsidP="005F3805">
      <w:pPr>
        <w:pStyle w:val="1"/>
        <w:rPr>
          <w:sz w:val="16"/>
          <w:szCs w:val="16"/>
        </w:rPr>
      </w:pPr>
    </w:p>
    <w:p w:rsidR="005F3805" w:rsidRPr="005F3805" w:rsidRDefault="005F3805" w:rsidP="005F380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5F3805" w:rsidRPr="005F3805" w:rsidRDefault="005F3805" w:rsidP="005F380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 w:rsidR="00ED6925">
        <w:rPr>
          <w:sz w:val="16"/>
          <w:szCs w:val="16"/>
        </w:rPr>
        <w:t xml:space="preserve">ебных  занятий  для студентов  </w:t>
      </w:r>
      <w:r w:rsidR="008C78F9">
        <w:rPr>
          <w:sz w:val="16"/>
          <w:szCs w:val="16"/>
          <w:lang w:val="ru-RU"/>
        </w:rPr>
        <w:t>4</w:t>
      </w:r>
      <w:r w:rsidRPr="005F3805">
        <w:rPr>
          <w:sz w:val="16"/>
          <w:szCs w:val="16"/>
        </w:rPr>
        <w:t xml:space="preserve">  курса  </w:t>
      </w:r>
      <w:r w:rsidR="00B74704"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="00B74704" w:rsidRPr="00BE29B9">
        <w:rPr>
          <w:b w:val="0"/>
          <w:u w:val="single"/>
        </w:rPr>
        <w:t xml:space="preserve"> </w:t>
      </w:r>
      <w:r w:rsidR="00B74704" w:rsidRPr="00213314">
        <w:rPr>
          <w:b w:val="0"/>
        </w:rPr>
        <w:t xml:space="preserve"> </w:t>
      </w:r>
    </w:p>
    <w:p w:rsidR="00474685" w:rsidRDefault="00A247B2" w:rsidP="005F380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 w:rsidR="005F3805" w:rsidRPr="005F3805">
        <w:rPr>
          <w:sz w:val="16"/>
          <w:szCs w:val="16"/>
        </w:rPr>
        <w:t xml:space="preserve">аправление подготовки </w:t>
      </w:r>
      <w:r w:rsidR="00131958">
        <w:rPr>
          <w:sz w:val="16"/>
          <w:szCs w:val="16"/>
        </w:rPr>
        <w:t>21.03.0</w:t>
      </w:r>
      <w:r w:rsidR="00131958">
        <w:rPr>
          <w:sz w:val="16"/>
          <w:szCs w:val="16"/>
          <w:lang w:val="ru-RU"/>
        </w:rPr>
        <w:t>2</w:t>
      </w:r>
      <w:r w:rsidR="00131958" w:rsidRPr="005F3805">
        <w:rPr>
          <w:sz w:val="16"/>
          <w:szCs w:val="16"/>
        </w:rPr>
        <w:t xml:space="preserve"> </w:t>
      </w:r>
      <w:r w:rsidR="00131958">
        <w:rPr>
          <w:sz w:val="16"/>
          <w:szCs w:val="16"/>
          <w:lang w:val="ru-RU"/>
        </w:rPr>
        <w:t>Землеустройство и кадастры</w:t>
      </w:r>
    </w:p>
    <w:p w:rsidR="00ED6925" w:rsidRDefault="005F3805" w:rsidP="005F380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 xml:space="preserve"> </w:t>
      </w:r>
      <w:r w:rsidR="00474685"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аправленность (профиль) «</w:t>
      </w:r>
      <w:r w:rsidR="00ED6925">
        <w:rPr>
          <w:sz w:val="16"/>
          <w:szCs w:val="16"/>
          <w:u w:val="single"/>
        </w:rPr>
        <w:t>Городской кадастр</w:t>
      </w:r>
      <w:r w:rsidR="00B24D77">
        <w:rPr>
          <w:sz w:val="16"/>
          <w:szCs w:val="16"/>
          <w:u w:val="single"/>
        </w:rPr>
        <w:t xml:space="preserve">» </w:t>
      </w:r>
    </w:p>
    <w:p w:rsidR="005F3805" w:rsidRDefault="00FA5E9F" w:rsidP="005F3805">
      <w:pPr>
        <w:pStyle w:val="1"/>
        <w:rPr>
          <w:sz w:val="16"/>
          <w:szCs w:val="16"/>
        </w:rPr>
      </w:pPr>
      <w:r>
        <w:rPr>
          <w:sz w:val="16"/>
          <w:szCs w:val="16"/>
        </w:rPr>
        <w:t>заочного отделения на зимнюю сессию</w:t>
      </w:r>
      <w:r w:rsidR="005F3805">
        <w:rPr>
          <w:sz w:val="16"/>
          <w:szCs w:val="16"/>
        </w:rPr>
        <w:t xml:space="preserve">  </w:t>
      </w:r>
      <w:r w:rsidR="002251EE">
        <w:rPr>
          <w:sz w:val="16"/>
          <w:szCs w:val="16"/>
          <w:lang w:val="ru-RU"/>
        </w:rPr>
        <w:t>202</w:t>
      </w:r>
      <w:r w:rsidR="008C78F9">
        <w:rPr>
          <w:sz w:val="16"/>
          <w:szCs w:val="16"/>
          <w:lang w:val="ru-RU"/>
        </w:rPr>
        <w:t>5</w:t>
      </w:r>
      <w:r w:rsidR="00F17B85">
        <w:rPr>
          <w:sz w:val="16"/>
          <w:szCs w:val="16"/>
        </w:rPr>
        <w:t xml:space="preserve">/ </w:t>
      </w:r>
      <w:r w:rsidR="002251EE">
        <w:rPr>
          <w:sz w:val="16"/>
          <w:szCs w:val="16"/>
          <w:lang w:val="ru-RU"/>
        </w:rPr>
        <w:t>202</w:t>
      </w:r>
      <w:r w:rsidR="008C78F9">
        <w:rPr>
          <w:sz w:val="16"/>
          <w:szCs w:val="16"/>
          <w:lang w:val="ru-RU"/>
        </w:rPr>
        <w:t>6</w:t>
      </w:r>
      <w:r w:rsidR="005F3805" w:rsidRPr="005F3805">
        <w:rPr>
          <w:sz w:val="16"/>
          <w:szCs w:val="16"/>
        </w:rPr>
        <w:t xml:space="preserve"> учебного года.</w:t>
      </w:r>
    </w:p>
    <w:tbl>
      <w:tblPr>
        <w:tblW w:w="427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421"/>
        <w:gridCol w:w="558"/>
        <w:gridCol w:w="3924"/>
        <w:gridCol w:w="3883"/>
      </w:tblGrid>
      <w:tr w:rsidR="00F17B85" w:rsidRPr="00C22116" w:rsidTr="00F17B85">
        <w:trPr>
          <w:cantSplit/>
          <w:trHeight w:val="2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17B85" w:rsidRPr="00BD615D" w:rsidRDefault="00101AAB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F17B85" w:rsidRPr="00BD615D">
              <w:rPr>
                <w:rFonts w:ascii="Times New Roman" w:hAnsi="Times New Roman"/>
                <w:b/>
                <w:sz w:val="12"/>
                <w:szCs w:val="10"/>
              </w:rPr>
              <w:t>ЗК01з</w:t>
            </w:r>
          </w:p>
        </w:tc>
      </w:tr>
      <w:tr w:rsidR="00F17B85" w:rsidRPr="00C22116" w:rsidTr="00F17B85">
        <w:trPr>
          <w:cantSplit/>
          <w:trHeight w:val="2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210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 w:rsidR="00F70ACC" w:rsidRPr="00C22116" w:rsidTr="00DB4A07">
        <w:trPr>
          <w:cantSplit/>
          <w:trHeight w:val="273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70ACC" w:rsidRPr="00BD615D" w:rsidRDefault="00F70ACC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F70ACC" w:rsidRPr="00BD615D" w:rsidRDefault="001D3B42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</w:t>
            </w:r>
            <w:r w:rsidR="008C78F9"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F70ACC"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70ACC" w:rsidRPr="00C22116" w:rsidRDefault="00F70ACC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70ACC" w:rsidRPr="00C22116" w:rsidRDefault="00F70ACC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F70ACC" w:rsidRPr="0056004D" w:rsidRDefault="00F70ACC" w:rsidP="00C2211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</w:rPr>
            </w:pPr>
          </w:p>
        </w:tc>
      </w:tr>
      <w:tr w:rsidR="0034639C" w:rsidRPr="00C22116" w:rsidTr="00DB4A07">
        <w:trPr>
          <w:cantSplit/>
          <w:trHeight w:val="23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34639C" w:rsidRPr="00BD615D" w:rsidRDefault="0034639C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4639C" w:rsidRPr="00C22116" w:rsidRDefault="0034639C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4639C" w:rsidRPr="00C22116" w:rsidRDefault="0034639C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34639C" w:rsidRPr="004100B4" w:rsidRDefault="0034639C" w:rsidP="0034639C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18567A" w:rsidRPr="00C22116" w:rsidTr="00A64B2E">
        <w:trPr>
          <w:cantSplit/>
          <w:trHeight w:val="25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18567A" w:rsidRPr="00BD615D" w:rsidRDefault="0018567A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8567A" w:rsidRPr="00C22116" w:rsidRDefault="0018567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8567A" w:rsidRPr="00C22116" w:rsidRDefault="0018567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18567A" w:rsidRPr="006247A6" w:rsidRDefault="006247A6" w:rsidP="008C78F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 xml:space="preserve">19.01.26. </w:t>
            </w:r>
            <w:r w:rsidR="0018567A" w:rsidRPr="006247A6">
              <w:rPr>
                <w:rFonts w:ascii="Times New Roman" w:hAnsi="Times New Roman"/>
                <w:b/>
                <w:sz w:val="14"/>
                <w:szCs w:val="14"/>
              </w:rPr>
              <w:t xml:space="preserve">ОБЩЕЕ СОБРАНИЕ  с 13.15-13.45 ауд. </w:t>
            </w:r>
            <w:r w:rsidR="00A339FB" w:rsidRPr="006247A6">
              <w:rPr>
                <w:rFonts w:ascii="Times New Roman" w:hAnsi="Times New Roman"/>
                <w:b/>
                <w:sz w:val="14"/>
                <w:szCs w:val="14"/>
              </w:rPr>
              <w:t>4-314</w:t>
            </w:r>
          </w:p>
        </w:tc>
      </w:tr>
      <w:tr w:rsidR="006D6E0A" w:rsidRPr="00C22116" w:rsidTr="00DB4A07">
        <w:trPr>
          <w:cantSplit/>
          <w:trHeight w:val="24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D6E0A" w:rsidRPr="00BD615D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D6E0A" w:rsidRPr="006D6E0A" w:rsidRDefault="006D6E0A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Планирование и рациональное использование городских земель (Лекции) доц. Закиева Л.Ф.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3-419</w:t>
            </w:r>
          </w:p>
        </w:tc>
      </w:tr>
      <w:tr w:rsidR="006D6E0A" w:rsidRPr="00C22116" w:rsidTr="00DB4A07">
        <w:trPr>
          <w:cantSplit/>
          <w:trHeight w:val="24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D6E0A" w:rsidRPr="00BD615D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D6E0A" w:rsidRPr="006D6E0A" w:rsidRDefault="006D6E0A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Планирование и рациональное использование городских земель (Лекции) доц. Закиева Л.Ф.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3-419</w:t>
            </w:r>
          </w:p>
        </w:tc>
      </w:tr>
      <w:tr w:rsidR="006D6E0A" w:rsidRPr="00C22116" w:rsidTr="00DB4A07">
        <w:trPr>
          <w:cantSplit/>
          <w:trHeight w:val="24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D6E0A" w:rsidRPr="00BD615D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D6E0A" w:rsidRPr="006D6E0A" w:rsidRDefault="006D6E0A" w:rsidP="00A339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(Лекции)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6D6E0A" w:rsidRPr="00C22116" w:rsidTr="00DB4A07">
        <w:trPr>
          <w:cantSplit/>
          <w:trHeight w:val="230"/>
          <w:jc w:val="center"/>
        </w:trPr>
        <w:tc>
          <w:tcPr>
            <w:tcW w:w="24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D6E0A" w:rsidRPr="00BD615D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6D6E0A" w:rsidRPr="006D6E0A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(Лекции)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6D6E0A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D6E0A" w:rsidRPr="00BD615D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6D6E0A" w:rsidRPr="00BD615D" w:rsidRDefault="006D6E0A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13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6D6E0A" w:rsidRPr="003F72E3" w:rsidRDefault="006D6E0A" w:rsidP="00A64B2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6D6E0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D6E0A" w:rsidRPr="00BD615D" w:rsidRDefault="006D6E0A" w:rsidP="00EB6C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EB6CB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EB6CB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D6E0A" w:rsidRPr="00F73F4B" w:rsidRDefault="006D6E0A" w:rsidP="005B224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6D6E0A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D6E0A" w:rsidRPr="00BD615D" w:rsidRDefault="006D6E0A" w:rsidP="00F17B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F17B85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D6E0A" w:rsidRPr="00C22116" w:rsidRDefault="006D6E0A" w:rsidP="00F17B85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D6E0A" w:rsidRPr="006247A6" w:rsidRDefault="006247A6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47A6">
              <w:rPr>
                <w:rFonts w:ascii="Times New Roman" w:hAnsi="Times New Roman"/>
                <w:sz w:val="14"/>
                <w:szCs w:val="14"/>
              </w:rPr>
              <w:t>Планирование и рациональное использование городских земель (Практические) доц. Закиева Л.Ф.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3-419</w:t>
            </w:r>
          </w:p>
        </w:tc>
      </w:tr>
      <w:tr w:rsidR="006247A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247A6" w:rsidRPr="00BD615D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247A6" w:rsidRPr="006247A6" w:rsidRDefault="006247A6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47A6">
              <w:rPr>
                <w:rFonts w:ascii="Times New Roman" w:hAnsi="Times New Roman"/>
                <w:sz w:val="14"/>
                <w:szCs w:val="14"/>
              </w:rPr>
              <w:t xml:space="preserve">Планирование и рациональное использование городских земель (Практические) доц. Закиева Л.Ф. </w:t>
            </w:r>
            <w:r>
              <w:rPr>
                <w:rFonts w:ascii="Times New Roman" w:hAnsi="Times New Roman"/>
                <w:sz w:val="14"/>
                <w:szCs w:val="14"/>
              </w:rPr>
              <w:t>3-419</w:t>
            </w:r>
          </w:p>
        </w:tc>
      </w:tr>
      <w:tr w:rsidR="006247A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247A6" w:rsidRPr="00BD615D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247A6" w:rsidRPr="006247A6" w:rsidRDefault="006247A6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47A6">
              <w:rPr>
                <w:rFonts w:ascii="Times New Roman" w:hAnsi="Times New Roman"/>
                <w:sz w:val="14"/>
                <w:szCs w:val="14"/>
              </w:rPr>
              <w:t>Планирование и рациональное использование городских земель (Практические) доц. Закиева Л.Ф.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3-419</w:t>
            </w:r>
          </w:p>
        </w:tc>
      </w:tr>
      <w:tr w:rsidR="006247A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247A6" w:rsidRPr="00BD615D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247A6" w:rsidRPr="006247A6" w:rsidRDefault="006247A6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47A6">
              <w:rPr>
                <w:rFonts w:ascii="Times New Roman" w:hAnsi="Times New Roman"/>
                <w:sz w:val="14"/>
                <w:szCs w:val="14"/>
              </w:rPr>
              <w:t>Планирование и рациональное использование городских земель (Практические) доц. Закиева Л.Ф.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3-419</w:t>
            </w:r>
          </w:p>
        </w:tc>
      </w:tr>
      <w:tr w:rsidR="006247A6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247A6" w:rsidRPr="00BD615D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6247A6" w:rsidRPr="00336DC2" w:rsidRDefault="006247A6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247A6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247A6" w:rsidRPr="00BD615D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6247A6" w:rsidRPr="00BD615D" w:rsidRDefault="006247A6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14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6247A6" w:rsidRPr="00F73F4B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247A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247A6" w:rsidRPr="00BD615D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247A6" w:rsidRPr="0018567A" w:rsidRDefault="006247A6" w:rsidP="006247A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247A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247A6" w:rsidRPr="00BD615D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247A6" w:rsidRPr="00C22116" w:rsidRDefault="006247A6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247A6" w:rsidRPr="00F73F4B" w:rsidRDefault="006247A6" w:rsidP="004E741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90456D" w:rsidRDefault="0090456D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90456D" w:rsidRDefault="0090456D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highlight w:val="yellow"/>
              </w:rPr>
            </w:pP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6247A6" w:rsidRDefault="0090456D" w:rsidP="006247A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6247A6">
              <w:rPr>
                <w:rFonts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(Лекции)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90456D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0456D" w:rsidRPr="006247A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247A6">
              <w:rPr>
                <w:rFonts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(Практические)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90456D" w:rsidRPr="00BD615D" w:rsidRDefault="0090456D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15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0456D" w:rsidRPr="0018567A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4E12A6" w:rsidRDefault="0090456D" w:rsidP="0098278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0"/>
                <w:szCs w:val="10"/>
              </w:rPr>
            </w:pP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C259EE" w:rsidRDefault="0090456D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C259EE" w:rsidRDefault="0090456D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  <w:highlight w:val="yellow"/>
              </w:rPr>
            </w:pP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90456D" w:rsidRDefault="0090456D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0456D">
              <w:rPr>
                <w:rFonts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(Лекции) доц. Белай О.С.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90456D" w:rsidRDefault="0090456D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0456D">
              <w:rPr>
                <w:rFonts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(Лекции) доц. Белай О.С.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90456D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90456D" w:rsidRPr="0090456D" w:rsidRDefault="0090456D" w:rsidP="004D52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90456D">
              <w:rPr>
                <w:rFonts w:ascii="Times New Roman" w:hAnsi="Times New Roman"/>
                <w:sz w:val="14"/>
                <w:szCs w:val="14"/>
              </w:rPr>
              <w:t>Организация и планирование кадастровых работ (Практические)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2-301</w:t>
            </w: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90456D" w:rsidRPr="00BD615D" w:rsidRDefault="0090456D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16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90456D" w:rsidRPr="00C259EE" w:rsidRDefault="0090456D" w:rsidP="004E741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C259EE" w:rsidRDefault="0090456D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90456D" w:rsidRDefault="0090456D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90456D" w:rsidRDefault="0090456D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90456D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90456D" w:rsidRPr="00BD615D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0456D" w:rsidRPr="00C22116" w:rsidRDefault="0090456D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90456D" w:rsidRPr="0090456D" w:rsidRDefault="0090456D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257B39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93A4A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Default="00257B39" w:rsidP="00257B3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0456D">
              <w:rPr>
                <w:rFonts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(Лекции) </w:t>
            </w:r>
          </w:p>
          <w:p w:rsidR="00257B39" w:rsidRPr="0090456D" w:rsidRDefault="00257B39" w:rsidP="00257B3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ст.преп. Ахмадишин Л.Р</w:t>
            </w:r>
            <w:r w:rsidRPr="0090456D">
              <w:rPr>
                <w:rFonts w:ascii="Times New Roman" w:hAnsi="Times New Roman"/>
                <w:sz w:val="14"/>
                <w:szCs w:val="14"/>
              </w:rPr>
              <w:t>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1-41</w:t>
            </w:r>
          </w:p>
        </w:tc>
      </w:tr>
      <w:tr w:rsidR="00257B39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93A4A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57B39" w:rsidRDefault="00257B39" w:rsidP="00C37FE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0456D">
              <w:rPr>
                <w:rFonts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(Лекции) </w:t>
            </w:r>
          </w:p>
          <w:p w:rsidR="00257B39" w:rsidRPr="0090456D" w:rsidRDefault="00257B39" w:rsidP="00C37FE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ст.преп. Ахмадишин Л.Р</w:t>
            </w:r>
            <w:r w:rsidRPr="0090456D">
              <w:rPr>
                <w:rFonts w:ascii="Times New Roman" w:hAnsi="Times New Roman"/>
                <w:sz w:val="14"/>
                <w:szCs w:val="14"/>
              </w:rPr>
              <w:t>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1-41</w:t>
            </w:r>
          </w:p>
        </w:tc>
      </w:tr>
      <w:tr w:rsidR="00257B39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257B39" w:rsidRPr="00BD615D" w:rsidRDefault="00257B39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17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257B39" w:rsidRPr="00F73F4B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57B39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D6E0A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Организация и планирование кадастровых работ (Лекции)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257B39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D6E0A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Организация и планирование кадастровых работ (Лекции)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257B39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247A6" w:rsidRDefault="00257B39" w:rsidP="007E1F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6247A6">
              <w:rPr>
                <w:rFonts w:ascii="Times New Roman" w:hAnsi="Times New Roman"/>
                <w:sz w:val="14"/>
                <w:szCs w:val="14"/>
              </w:rPr>
              <w:t>Организация и планирование кадастровых работ (Практические)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257B39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247A6" w:rsidRDefault="00257B39" w:rsidP="007E1F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6247A6">
              <w:rPr>
                <w:rFonts w:ascii="Times New Roman" w:hAnsi="Times New Roman"/>
                <w:sz w:val="14"/>
                <w:szCs w:val="14"/>
              </w:rPr>
              <w:t>Организация и планирование кадастровых работ (Практические)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257B39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Default="00257B39" w:rsidP="00C37FE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0456D">
              <w:rPr>
                <w:rFonts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(Практические) </w:t>
            </w:r>
          </w:p>
          <w:p w:rsidR="00257B39" w:rsidRPr="0090456D" w:rsidRDefault="00257B39" w:rsidP="00257B3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ст.преп. Ахмадишин Л.Р</w:t>
            </w:r>
            <w:r w:rsidRPr="0090456D">
              <w:rPr>
                <w:rFonts w:ascii="Times New Roman" w:hAnsi="Times New Roman"/>
                <w:sz w:val="14"/>
                <w:szCs w:val="14"/>
              </w:rPr>
              <w:t>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257B39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57B39" w:rsidRPr="0090456D" w:rsidRDefault="00257B39" w:rsidP="00C37FE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</w:tbl>
    <w:p w:rsidR="006A0905" w:rsidRDefault="006A0905" w:rsidP="006A0905">
      <w:pPr>
        <w:pStyle w:val="1"/>
        <w:jc w:val="left"/>
        <w:rPr>
          <w:sz w:val="16"/>
          <w:szCs w:val="16"/>
        </w:rPr>
      </w:pPr>
    </w:p>
    <w:p w:rsidR="006247A6" w:rsidRDefault="00ED6925" w:rsidP="00ED692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</w:t>
      </w:r>
    </w:p>
    <w:p w:rsidR="00ED6925" w:rsidRPr="00E96BEF" w:rsidRDefault="00ED6925" w:rsidP="004E7414">
      <w:pPr>
        <w:jc w:val="center"/>
        <w:rPr>
          <w:rFonts w:ascii="Times New Roman" w:hAnsi="Times New Roman"/>
          <w:sz w:val="16"/>
          <w:szCs w:val="16"/>
        </w:rPr>
      </w:pP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D6925" w:rsidRPr="00C22116" w:rsidTr="00885E04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ED6925" w:rsidRDefault="00ED6925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5A34E2" w:rsidRPr="00C22116" w:rsidRDefault="005A34E2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D6925" w:rsidP="00470015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ED6925" w:rsidRPr="00C22116" w:rsidRDefault="00ED6925" w:rsidP="00885E04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ED6925" w:rsidRDefault="00ED6925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5A34E2" w:rsidRPr="00C22116" w:rsidRDefault="005A34E2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D6925" w:rsidP="0047001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ED6925" w:rsidRPr="00C22116" w:rsidRDefault="00ED6925" w:rsidP="00885E04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ED6925" w:rsidRDefault="00EA43E3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ИЭУ</w:t>
            </w:r>
            <w:r w:rsidR="00ED6925" w:rsidRPr="00C22116">
              <w:rPr>
                <w:rFonts w:ascii="Times New Roman" w:hAnsi="Times New Roman"/>
                <w:sz w:val="16"/>
                <w:szCs w:val="16"/>
              </w:rPr>
              <w:t>С</w:t>
            </w:r>
          </w:p>
          <w:p w:rsidR="005A34E2" w:rsidRPr="00C22116" w:rsidRDefault="005A34E2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A43E3" w:rsidP="0047001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 / Р.М. Сиразетдинов</w:t>
            </w:r>
            <w:r w:rsidR="00ED6925"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ED6925" w:rsidRPr="00C22116" w:rsidRDefault="00ED6925" w:rsidP="00885E04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D6925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F17B85" w:rsidRPr="00666186" w:rsidRDefault="00F17B85" w:rsidP="00ED6925">
      <w:pPr>
        <w:pStyle w:val="1"/>
        <w:jc w:val="left"/>
        <w:rPr>
          <w:sz w:val="16"/>
          <w:szCs w:val="16"/>
          <w:lang w:val="ru-RU"/>
        </w:rPr>
      </w:pPr>
    </w:p>
    <w:p w:rsidR="00F17B85" w:rsidRPr="005F3805" w:rsidRDefault="00F17B85" w:rsidP="00F17B8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lastRenderedPageBreak/>
        <w:t>КАЗАНСКИЙ  ГОСУДАРСТВЕН</w:t>
      </w: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F17B85" w:rsidRPr="005F3805" w:rsidRDefault="00F17B85" w:rsidP="00F17B85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F17B85" w:rsidRPr="005F3805" w:rsidRDefault="00F17B85" w:rsidP="00F17B85">
      <w:pPr>
        <w:pStyle w:val="1"/>
        <w:jc w:val="lef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 w:rsidR="00D23ED0">
        <w:rPr>
          <w:sz w:val="16"/>
          <w:szCs w:val="16"/>
          <w:lang w:val="ru-RU"/>
        </w:rPr>
        <w:t>1</w:t>
      </w:r>
      <w:r w:rsidR="008C78F9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>.0</w:t>
      </w:r>
      <w:r>
        <w:rPr>
          <w:sz w:val="16"/>
          <w:szCs w:val="16"/>
        </w:rPr>
        <w:t xml:space="preserve">1. – </w:t>
      </w:r>
      <w:r w:rsidR="001D3B42">
        <w:rPr>
          <w:sz w:val="16"/>
          <w:szCs w:val="16"/>
          <w:lang w:val="ru-RU"/>
        </w:rPr>
        <w:t>0</w:t>
      </w:r>
      <w:r w:rsidR="008C78F9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</w:t>
      </w:r>
      <w:r w:rsidR="001D3B42"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 w:rsidR="00D23ED0">
        <w:rPr>
          <w:sz w:val="16"/>
          <w:szCs w:val="16"/>
          <w:lang w:val="ru-RU"/>
        </w:rPr>
        <w:t>2</w:t>
      </w:r>
      <w:r w:rsidR="008C78F9"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 (</w:t>
      </w:r>
      <w:r w:rsidR="00F62007">
        <w:rPr>
          <w:sz w:val="16"/>
          <w:szCs w:val="16"/>
          <w:lang w:val="ru-RU"/>
        </w:rPr>
        <w:t>2</w:t>
      </w:r>
      <w:r w:rsidR="001D3B42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 xml:space="preserve"> дн.)</w:t>
      </w:r>
      <w:r w:rsidRPr="005F3805"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 xml:space="preserve">  </w:t>
      </w:r>
      <w:r w:rsidRPr="005F3805">
        <w:rPr>
          <w:sz w:val="16"/>
          <w:szCs w:val="16"/>
        </w:rPr>
        <w:t xml:space="preserve">                                                                                                  </w:t>
      </w:r>
      <w:r>
        <w:rPr>
          <w:sz w:val="16"/>
          <w:szCs w:val="16"/>
        </w:rPr>
        <w:t xml:space="preserve">                   </w:t>
      </w:r>
      <w:r w:rsidR="000B1C74"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  </w:t>
      </w:r>
      <w:r w:rsidRPr="005F3805">
        <w:rPr>
          <w:sz w:val="16"/>
          <w:szCs w:val="16"/>
        </w:rPr>
        <w:t xml:space="preserve">     ________________И.Э.Вильданов                                                     </w:t>
      </w: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666186" w:rsidRDefault="00666186" w:rsidP="00F17B85">
      <w:pPr>
        <w:pStyle w:val="1"/>
        <w:rPr>
          <w:sz w:val="16"/>
          <w:szCs w:val="16"/>
          <w:lang w:val="ru-RU"/>
        </w:rPr>
      </w:pPr>
    </w:p>
    <w:p w:rsidR="00F17B85" w:rsidRPr="005F3805" w:rsidRDefault="00F17B85" w:rsidP="00F17B8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F17B85" w:rsidRPr="005F3805" w:rsidRDefault="00F17B85" w:rsidP="00F17B8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D003FF">
        <w:rPr>
          <w:sz w:val="16"/>
          <w:szCs w:val="16"/>
          <w:lang w:val="ru-RU"/>
        </w:rPr>
        <w:t>4</w:t>
      </w:r>
      <w:r w:rsidRPr="005F3805">
        <w:rPr>
          <w:sz w:val="16"/>
          <w:szCs w:val="16"/>
        </w:rPr>
        <w:t xml:space="preserve">  курса  </w:t>
      </w:r>
      <w:r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470015" w:rsidRDefault="00470015" w:rsidP="00F17B8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 w:rsidR="00F17B85" w:rsidRPr="005F3805">
        <w:rPr>
          <w:sz w:val="16"/>
          <w:szCs w:val="16"/>
        </w:rPr>
        <w:t xml:space="preserve">аправление подготовки </w:t>
      </w:r>
      <w:r w:rsidR="00131958">
        <w:rPr>
          <w:sz w:val="16"/>
          <w:szCs w:val="16"/>
        </w:rPr>
        <w:t>21.03.0</w:t>
      </w:r>
      <w:r w:rsidR="00131958">
        <w:rPr>
          <w:sz w:val="16"/>
          <w:szCs w:val="16"/>
          <w:lang w:val="ru-RU"/>
        </w:rPr>
        <w:t>2</w:t>
      </w:r>
      <w:r w:rsidR="00131958" w:rsidRPr="005F3805">
        <w:rPr>
          <w:sz w:val="16"/>
          <w:szCs w:val="16"/>
        </w:rPr>
        <w:t xml:space="preserve"> </w:t>
      </w:r>
      <w:r w:rsidR="00131958">
        <w:rPr>
          <w:sz w:val="16"/>
          <w:szCs w:val="16"/>
          <w:lang w:val="ru-RU"/>
        </w:rPr>
        <w:t>Землеустройство и кадастры</w:t>
      </w:r>
    </w:p>
    <w:p w:rsidR="00F17B85" w:rsidRDefault="00F17B85" w:rsidP="00F17B8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 xml:space="preserve"> </w:t>
      </w:r>
      <w:r w:rsidR="00470015"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 w:rsidR="00F17B85" w:rsidRDefault="00F17B85" w:rsidP="00F17B85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 w:rsidR="00D23ED0">
        <w:rPr>
          <w:sz w:val="16"/>
          <w:szCs w:val="16"/>
          <w:lang w:val="ru-RU"/>
        </w:rPr>
        <w:t>202</w:t>
      </w:r>
      <w:r w:rsidR="008C78F9"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/ </w:t>
      </w:r>
      <w:r w:rsidR="00D23ED0">
        <w:rPr>
          <w:sz w:val="16"/>
          <w:szCs w:val="16"/>
          <w:lang w:val="ru-RU"/>
        </w:rPr>
        <w:t>202</w:t>
      </w:r>
      <w:r w:rsidR="008C78F9">
        <w:rPr>
          <w:sz w:val="16"/>
          <w:szCs w:val="16"/>
          <w:lang w:val="ru-RU"/>
        </w:rPr>
        <w:t>6</w:t>
      </w:r>
      <w:r w:rsidRPr="005F3805">
        <w:rPr>
          <w:sz w:val="16"/>
          <w:szCs w:val="16"/>
        </w:rPr>
        <w:t xml:space="preserve"> учебного года.</w:t>
      </w:r>
    </w:p>
    <w:tbl>
      <w:tblPr>
        <w:tblW w:w="428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444"/>
        <w:gridCol w:w="7"/>
        <w:gridCol w:w="414"/>
        <w:gridCol w:w="7"/>
        <w:gridCol w:w="551"/>
        <w:gridCol w:w="7"/>
        <w:gridCol w:w="3917"/>
        <w:gridCol w:w="3884"/>
        <w:gridCol w:w="6"/>
      </w:tblGrid>
      <w:tr w:rsidR="00F17B85" w:rsidRPr="00C22116" w:rsidTr="00121C4D">
        <w:trPr>
          <w:gridAfter w:val="1"/>
          <w:wAfter w:w="3" w:type="pct"/>
          <w:cantSplit/>
          <w:trHeight w:val="2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17B85" w:rsidRPr="00BD615D" w:rsidRDefault="00101AA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F17B85" w:rsidRPr="00BD615D">
              <w:rPr>
                <w:rFonts w:ascii="Times New Roman" w:hAnsi="Times New Roman"/>
                <w:b/>
                <w:sz w:val="12"/>
                <w:szCs w:val="10"/>
              </w:rPr>
              <w:t>ЗК01з</w:t>
            </w:r>
          </w:p>
        </w:tc>
      </w:tr>
      <w:tr w:rsidR="00F17B85" w:rsidRPr="00C22116" w:rsidTr="00121C4D">
        <w:trPr>
          <w:gridAfter w:val="1"/>
          <w:wAfter w:w="3" w:type="pct"/>
          <w:cantSplit/>
          <w:trHeight w:val="2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302" w:type="pct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2100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 w:rsidR="00422A18" w:rsidRPr="00C22116" w:rsidTr="00121C4D">
        <w:trPr>
          <w:gridAfter w:val="1"/>
          <w:wAfter w:w="3" w:type="pct"/>
          <w:cantSplit/>
          <w:trHeight w:val="273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422A18" w:rsidRPr="00BD615D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422A18" w:rsidRPr="00BD615D" w:rsidRDefault="008C78F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19</w:t>
            </w:r>
            <w:r w:rsidR="00422A18"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422A18" w:rsidRPr="00422A18" w:rsidRDefault="00422A18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422A18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422A18" w:rsidRPr="00BD615D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422A18" w:rsidRPr="00422A18" w:rsidRDefault="00422A18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90456D" w:rsidRDefault="00257B39" w:rsidP="00C37FE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0456D">
              <w:rPr>
                <w:rFonts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(Лекции) доц. Белай О.С.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90456D" w:rsidRDefault="00257B39" w:rsidP="00C37FE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0456D">
              <w:rPr>
                <w:rFonts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(Практические) доц. Белай О.С.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90456D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6186">
              <w:rPr>
                <w:rFonts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(Практические) доц. Белай О.С.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152C08" w:rsidRDefault="00257B39" w:rsidP="00257B3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6186">
              <w:rPr>
                <w:rFonts w:ascii="Times New Roman" w:hAnsi="Times New Roman"/>
                <w:sz w:val="14"/>
                <w:szCs w:val="14"/>
              </w:rPr>
              <w:t>Современные технологии технической инвентаризации объектов капитального строительства (Практические)</w:t>
            </w:r>
            <w:r w:rsidR="00152C08" w:rsidRPr="006D6E0A"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  <w:p w:rsidR="00257B39" w:rsidRPr="00666186" w:rsidRDefault="00152C08" w:rsidP="00257B3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257B39" w:rsidRPr="00666186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257B39">
              <w:rPr>
                <w:rFonts w:ascii="Times New Roman" w:hAnsi="Times New Roman"/>
                <w:sz w:val="14"/>
                <w:szCs w:val="14"/>
              </w:rPr>
              <w:t>4-208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152C08" w:rsidRDefault="00257B39" w:rsidP="00257B3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6186">
              <w:rPr>
                <w:rFonts w:ascii="Times New Roman" w:hAnsi="Times New Roman"/>
                <w:sz w:val="14"/>
                <w:szCs w:val="14"/>
              </w:rPr>
              <w:t>Современные технологии технической инвентаризации объектов капитального строительства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  <w:p w:rsidR="00257B39" w:rsidRPr="00152C08" w:rsidRDefault="00152C08" w:rsidP="00152C0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257B39">
              <w:rPr>
                <w:rFonts w:ascii="Times New Roman" w:hAnsi="Times New Roman"/>
                <w:sz w:val="14"/>
                <w:szCs w:val="14"/>
              </w:rPr>
              <w:t>4-208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257B39" w:rsidRPr="00BD615D" w:rsidRDefault="00257B39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20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257B39" w:rsidRPr="00551D3A" w:rsidRDefault="00257B39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66186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66186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66186" w:rsidRDefault="00257B39" w:rsidP="00257B39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0A49F7" w:rsidRDefault="00257B39" w:rsidP="003C6A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EC2FB3" w:rsidRDefault="00257B39" w:rsidP="00257B3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0456D">
              <w:rPr>
                <w:rFonts w:ascii="Times New Roman" w:hAnsi="Times New Roman"/>
                <w:sz w:val="14"/>
                <w:szCs w:val="14"/>
              </w:rPr>
              <w:t>Современные технологии технической инвентаризации объектов капитального строительства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  <w:p w:rsidR="00257B39" w:rsidRPr="000A49F7" w:rsidRDefault="00EC2FB3" w:rsidP="00257B3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257B39">
              <w:rPr>
                <w:rFonts w:ascii="Times New Roman" w:hAnsi="Times New Roman"/>
                <w:sz w:val="14"/>
                <w:szCs w:val="14"/>
              </w:rPr>
              <w:t>4-317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C2FB3" w:rsidRDefault="00257B39" w:rsidP="00257B3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6186">
              <w:rPr>
                <w:rFonts w:ascii="Times New Roman" w:hAnsi="Times New Roman"/>
                <w:sz w:val="14"/>
                <w:szCs w:val="14"/>
              </w:rPr>
              <w:t>Современные технологии технической инвентаризации объектов капитального строительства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  <w:p w:rsidR="00257B39" w:rsidRPr="00257B39" w:rsidRDefault="00EC2FB3" w:rsidP="00257B3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257B39">
              <w:rPr>
                <w:rFonts w:ascii="Times New Roman" w:hAnsi="Times New Roman"/>
                <w:sz w:val="14"/>
                <w:szCs w:val="14"/>
              </w:rPr>
              <w:t>4-317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257B39" w:rsidRPr="00BD615D" w:rsidRDefault="00257B39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21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257B39" w:rsidRPr="00D820F6" w:rsidRDefault="00257B39" w:rsidP="003C6A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4E7414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E7414">
              <w:rPr>
                <w:rFonts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(Практические) доц. Белай О.С.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4E7414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E7414">
              <w:rPr>
                <w:rFonts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(Практические) доц. Белай О.С.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C259EE" w:rsidRDefault="00257B39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90456D">
              <w:rPr>
                <w:rFonts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(Консультации) доц. Белай О.С.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C259EE" w:rsidRDefault="00257B39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C259EE" w:rsidRDefault="00257B39" w:rsidP="0098278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57B39" w:rsidRPr="00C259EE" w:rsidRDefault="00257B39" w:rsidP="0098278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257B39" w:rsidRPr="00BD615D" w:rsidRDefault="00257B39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22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257B39" w:rsidRPr="00336DC2" w:rsidRDefault="00257B39" w:rsidP="00336DC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90456D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90456D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90456D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C259EE" w:rsidRDefault="00257B39" w:rsidP="00C76CB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57B39" w:rsidRPr="006B3209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4E7414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E7414">
              <w:rPr>
                <w:rFonts w:ascii="Times New Roman" w:hAnsi="Times New Roman"/>
                <w:sz w:val="14"/>
                <w:szCs w:val="14"/>
              </w:rPr>
              <w:t>Организация и планирование кадастровых работ (Практические)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2-301</w:t>
            </w:r>
          </w:p>
        </w:tc>
      </w:tr>
      <w:tr w:rsidR="00257B39" w:rsidRPr="006B3209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57B39" w:rsidRPr="004E7414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E7414">
              <w:rPr>
                <w:rFonts w:ascii="Times New Roman" w:hAnsi="Times New Roman"/>
                <w:sz w:val="14"/>
                <w:szCs w:val="14"/>
              </w:rPr>
              <w:t>Организация и планирование кадастровых работ (Практические)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2-301</w:t>
            </w:r>
          </w:p>
        </w:tc>
      </w:tr>
      <w:tr w:rsidR="00257B39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257B39" w:rsidRPr="00BD615D" w:rsidRDefault="00257B39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23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6B3209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6B3209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1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257B39" w:rsidRPr="00755D74" w:rsidRDefault="00257B39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257B39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6B3209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6B3209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C259EE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57B39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C259EE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257B39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87817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57B39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C259EE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57B39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C259EE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257B39" w:rsidRPr="00C22116" w:rsidTr="00C46DC0">
        <w:trPr>
          <w:gridBefore w:val="1"/>
          <w:wBefore w:w="5" w:type="pct"/>
          <w:cantSplit/>
          <w:trHeight w:val="23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56004D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57B39" w:rsidRPr="00687817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C259EE">
              <w:rPr>
                <w:rFonts w:ascii="Times New Roman" w:hAnsi="Times New Roman"/>
                <w:color w:val="FF0000"/>
                <w:sz w:val="14"/>
                <w:szCs w:val="14"/>
              </w:rPr>
              <w:t>.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BD615D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257B39" w:rsidRPr="00BD615D" w:rsidRDefault="00257B39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24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257B39" w:rsidRPr="00B4500F" w:rsidRDefault="00257B39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D6E0A" w:rsidRDefault="00257B39" w:rsidP="006D6E0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(Практические)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D6E0A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(Практические)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D6E0A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(Практические)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D6E0A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(Практические)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</w:tc>
      </w:tr>
      <w:tr w:rsidR="00257B3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257B39" w:rsidRPr="006D6E0A" w:rsidRDefault="00257B39" w:rsidP="006D6E0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(Консультации) 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4-317</w:t>
            </w:r>
          </w:p>
          <w:p w:rsidR="00257B39" w:rsidRPr="006D6E0A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257B39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257B39" w:rsidRPr="00C22116" w:rsidRDefault="00257B39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57B39" w:rsidRPr="00C22116" w:rsidRDefault="00257B39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57B39" w:rsidRPr="009942D3" w:rsidRDefault="00257B39" w:rsidP="006D6E0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</w:tbl>
    <w:p w:rsidR="00F17B85" w:rsidRDefault="00F17B85" w:rsidP="00F17B85">
      <w:pPr>
        <w:pStyle w:val="1"/>
        <w:jc w:val="left"/>
        <w:rPr>
          <w:sz w:val="16"/>
          <w:szCs w:val="16"/>
        </w:rPr>
      </w:pPr>
    </w:p>
    <w:p w:rsidR="00F17B85" w:rsidRPr="00E96BEF" w:rsidRDefault="00F17B85" w:rsidP="00F17B8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F17B85" w:rsidRPr="00C22116" w:rsidTr="0056004D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F17B85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4E3C57" w:rsidRPr="00C22116" w:rsidRDefault="004E3C57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4E3C57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F17B85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4E3C57" w:rsidRPr="00C22116" w:rsidRDefault="004E3C57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4E3C5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F17B85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ИЭУ</w:t>
            </w:r>
            <w:r w:rsidRPr="00C22116">
              <w:rPr>
                <w:rFonts w:ascii="Times New Roman" w:hAnsi="Times New Roman"/>
                <w:sz w:val="16"/>
                <w:szCs w:val="16"/>
              </w:rPr>
              <w:t>С</w:t>
            </w:r>
          </w:p>
          <w:p w:rsidR="004E3C57" w:rsidRPr="00C22116" w:rsidRDefault="004E3C57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4E3C5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 / Р.М. Сиразетдинов</w:t>
            </w: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F17B85" w:rsidRPr="00C22116" w:rsidRDefault="00F17B85" w:rsidP="0056004D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F17B85" w:rsidRDefault="00F17B85" w:rsidP="00ED6925">
      <w:pPr>
        <w:pStyle w:val="1"/>
        <w:jc w:val="left"/>
        <w:rPr>
          <w:sz w:val="16"/>
          <w:szCs w:val="16"/>
          <w:lang w:val="ru-RU"/>
        </w:rPr>
      </w:pPr>
    </w:p>
    <w:p w:rsidR="00F17B85" w:rsidRDefault="00F17B85" w:rsidP="00ED6925">
      <w:pPr>
        <w:pStyle w:val="1"/>
        <w:jc w:val="left"/>
        <w:rPr>
          <w:sz w:val="16"/>
          <w:szCs w:val="16"/>
          <w:lang w:val="ru-RU"/>
        </w:rPr>
      </w:pPr>
    </w:p>
    <w:p w:rsidR="00D67845" w:rsidRDefault="00D67845" w:rsidP="00D003FF">
      <w:pPr>
        <w:pStyle w:val="1"/>
        <w:jc w:val="left"/>
        <w:rPr>
          <w:sz w:val="16"/>
          <w:szCs w:val="16"/>
          <w:lang w:val="ru-RU"/>
        </w:rPr>
      </w:pPr>
    </w:p>
    <w:p w:rsidR="00F17B85" w:rsidRPr="005F3805" w:rsidRDefault="00F17B85" w:rsidP="00F17B8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F17B85" w:rsidRPr="005F3805" w:rsidRDefault="00F17B85" w:rsidP="00F17B85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F17B85" w:rsidRPr="005F3805" w:rsidRDefault="00F17B85" w:rsidP="00F17B85">
      <w:pPr>
        <w:pStyle w:val="1"/>
        <w:jc w:val="lef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 w:rsidR="00D23ED0">
        <w:rPr>
          <w:sz w:val="16"/>
          <w:szCs w:val="16"/>
          <w:lang w:val="ru-RU"/>
        </w:rPr>
        <w:t>1</w:t>
      </w:r>
      <w:r w:rsidR="008C78F9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>.0</w:t>
      </w:r>
      <w:r>
        <w:rPr>
          <w:sz w:val="16"/>
          <w:szCs w:val="16"/>
        </w:rPr>
        <w:t xml:space="preserve">1. – </w:t>
      </w:r>
      <w:r w:rsidR="001D3B42">
        <w:rPr>
          <w:sz w:val="16"/>
          <w:szCs w:val="16"/>
          <w:lang w:val="ru-RU"/>
        </w:rPr>
        <w:t>0</w:t>
      </w:r>
      <w:r w:rsidR="008C78F9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</w:t>
      </w:r>
      <w:r w:rsidR="001D3B42"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 w:rsidR="00D23ED0">
        <w:rPr>
          <w:sz w:val="16"/>
          <w:szCs w:val="16"/>
          <w:lang w:val="ru-RU"/>
        </w:rPr>
        <w:t>2</w:t>
      </w:r>
      <w:r w:rsidR="008C78F9"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 (</w:t>
      </w:r>
      <w:r w:rsidR="00F62007">
        <w:rPr>
          <w:sz w:val="16"/>
          <w:szCs w:val="16"/>
          <w:lang w:val="ru-RU"/>
        </w:rPr>
        <w:t>2</w:t>
      </w:r>
      <w:r w:rsidR="001D3B42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 xml:space="preserve"> дн.)</w:t>
      </w:r>
      <w:r w:rsidRPr="005F3805"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 xml:space="preserve">  </w:t>
      </w:r>
      <w:r w:rsidRPr="005F3805">
        <w:rPr>
          <w:sz w:val="16"/>
          <w:szCs w:val="16"/>
        </w:rPr>
        <w:t xml:space="preserve">                                                                                                  </w:t>
      </w:r>
      <w:r>
        <w:rPr>
          <w:sz w:val="16"/>
          <w:szCs w:val="16"/>
        </w:rPr>
        <w:t xml:space="preserve">                      </w:t>
      </w:r>
      <w:r w:rsidRPr="005F3805">
        <w:rPr>
          <w:sz w:val="16"/>
          <w:szCs w:val="16"/>
        </w:rPr>
        <w:t xml:space="preserve">    </w:t>
      </w:r>
      <w:r w:rsidR="000B1C74">
        <w:rPr>
          <w:sz w:val="16"/>
          <w:szCs w:val="16"/>
          <w:lang w:val="ru-RU"/>
        </w:rPr>
        <w:t xml:space="preserve">         </w:t>
      </w:r>
      <w:r w:rsidRPr="005F3805">
        <w:rPr>
          <w:sz w:val="16"/>
          <w:szCs w:val="16"/>
        </w:rPr>
        <w:t xml:space="preserve"> ________________И.Э.Вильданов                                                     </w:t>
      </w: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F17B85" w:rsidRPr="005F3805" w:rsidRDefault="00F17B85" w:rsidP="00F17B8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F17B85" w:rsidRPr="005F3805" w:rsidRDefault="00F17B85" w:rsidP="00F17B8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D003FF">
        <w:rPr>
          <w:sz w:val="16"/>
          <w:szCs w:val="16"/>
          <w:lang w:val="ru-RU"/>
        </w:rPr>
        <w:t>4</w:t>
      </w:r>
      <w:r w:rsidRPr="005F3805">
        <w:rPr>
          <w:sz w:val="16"/>
          <w:szCs w:val="16"/>
        </w:rPr>
        <w:t xml:space="preserve">  курса  </w:t>
      </w:r>
      <w:r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474685" w:rsidRDefault="00474685" w:rsidP="00F17B8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 w:rsidR="00F17B85" w:rsidRPr="005F3805">
        <w:rPr>
          <w:sz w:val="16"/>
          <w:szCs w:val="16"/>
        </w:rPr>
        <w:t xml:space="preserve">аправление подготовки </w:t>
      </w:r>
      <w:r w:rsidR="00131958">
        <w:rPr>
          <w:sz w:val="16"/>
          <w:szCs w:val="16"/>
        </w:rPr>
        <w:t>21.03.0</w:t>
      </w:r>
      <w:r w:rsidR="00131958">
        <w:rPr>
          <w:sz w:val="16"/>
          <w:szCs w:val="16"/>
          <w:lang w:val="ru-RU"/>
        </w:rPr>
        <w:t>2</w:t>
      </w:r>
      <w:r w:rsidR="00131958" w:rsidRPr="005F3805">
        <w:rPr>
          <w:sz w:val="16"/>
          <w:szCs w:val="16"/>
        </w:rPr>
        <w:t xml:space="preserve"> </w:t>
      </w:r>
      <w:r w:rsidR="00131958">
        <w:rPr>
          <w:sz w:val="16"/>
          <w:szCs w:val="16"/>
          <w:lang w:val="ru-RU"/>
        </w:rPr>
        <w:t>Землеустройство и кадастры</w:t>
      </w:r>
    </w:p>
    <w:p w:rsidR="00F17B85" w:rsidRDefault="00474685" w:rsidP="00F17B85">
      <w:pPr>
        <w:pStyle w:val="1"/>
        <w:rPr>
          <w:sz w:val="16"/>
          <w:szCs w:val="16"/>
          <w:u w:val="single"/>
        </w:rPr>
      </w:pPr>
      <w:r>
        <w:rPr>
          <w:sz w:val="16"/>
          <w:szCs w:val="16"/>
          <w:lang w:val="ru-RU"/>
        </w:rPr>
        <w:t>Н</w:t>
      </w:r>
      <w:r w:rsidR="00F17B85" w:rsidRPr="005F3805">
        <w:rPr>
          <w:sz w:val="16"/>
          <w:szCs w:val="16"/>
        </w:rPr>
        <w:t>аправленность (профиль) «</w:t>
      </w:r>
      <w:r w:rsidR="00F17B85">
        <w:rPr>
          <w:sz w:val="16"/>
          <w:szCs w:val="16"/>
          <w:u w:val="single"/>
        </w:rPr>
        <w:t xml:space="preserve">Городской кадастр» </w:t>
      </w:r>
    </w:p>
    <w:p w:rsidR="00F17B85" w:rsidRDefault="00F17B85" w:rsidP="00F17B85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 w:rsidR="00D23ED0">
        <w:rPr>
          <w:sz w:val="16"/>
          <w:szCs w:val="16"/>
          <w:lang w:val="ru-RU"/>
        </w:rPr>
        <w:t>202</w:t>
      </w:r>
      <w:r w:rsidR="008C78F9"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/ </w:t>
      </w:r>
      <w:r w:rsidR="00D23ED0">
        <w:rPr>
          <w:sz w:val="16"/>
          <w:szCs w:val="16"/>
          <w:lang w:val="ru-RU"/>
        </w:rPr>
        <w:t>202</w:t>
      </w:r>
      <w:r w:rsidR="008C78F9">
        <w:rPr>
          <w:sz w:val="16"/>
          <w:szCs w:val="16"/>
          <w:lang w:val="ru-RU"/>
        </w:rPr>
        <w:t>6</w:t>
      </w:r>
      <w:r w:rsidRPr="005F3805">
        <w:rPr>
          <w:sz w:val="16"/>
          <w:szCs w:val="16"/>
        </w:rPr>
        <w:t xml:space="preserve"> учебного года.</w:t>
      </w:r>
    </w:p>
    <w:tbl>
      <w:tblPr>
        <w:tblW w:w="427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421"/>
        <w:gridCol w:w="558"/>
        <w:gridCol w:w="3924"/>
        <w:gridCol w:w="3883"/>
      </w:tblGrid>
      <w:tr w:rsidR="00F17B85" w:rsidRPr="00C22116" w:rsidTr="0056004D">
        <w:trPr>
          <w:cantSplit/>
          <w:trHeight w:val="2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17B85" w:rsidRPr="00BD615D" w:rsidRDefault="00101AAB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F17B85" w:rsidRPr="00BD615D">
              <w:rPr>
                <w:rFonts w:ascii="Times New Roman" w:hAnsi="Times New Roman"/>
                <w:b/>
                <w:sz w:val="12"/>
                <w:szCs w:val="10"/>
              </w:rPr>
              <w:t>ЗК01з</w:t>
            </w:r>
          </w:p>
        </w:tc>
      </w:tr>
      <w:tr w:rsidR="00F17B85" w:rsidRPr="00C22116" w:rsidTr="0056004D">
        <w:trPr>
          <w:cantSplit/>
          <w:trHeight w:val="2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210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 w:rsidR="00DC7C67" w:rsidRPr="00C22116" w:rsidTr="0056004D">
        <w:trPr>
          <w:cantSplit/>
          <w:trHeight w:val="273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C7C67" w:rsidRPr="00BD615D" w:rsidRDefault="00DC7C6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DC7C67" w:rsidRPr="00BD615D" w:rsidRDefault="001D3B42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8C78F9">
              <w:rPr>
                <w:rFonts w:ascii="Times New Roman" w:hAnsi="Times New Roman"/>
                <w:b/>
                <w:sz w:val="10"/>
                <w:szCs w:val="10"/>
              </w:rPr>
              <w:t xml:space="preserve">6 </w:t>
            </w:r>
            <w:r w:rsidR="00DC7C67"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C7C67" w:rsidRPr="00C22116" w:rsidRDefault="00DC7C6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C7C67" w:rsidRPr="00C22116" w:rsidRDefault="00DC7C6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DC7C67" w:rsidRPr="006B3209" w:rsidRDefault="00DC7C67" w:rsidP="002A7AC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422A18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422A18" w:rsidRPr="00BD615D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422A18" w:rsidRPr="00982789" w:rsidRDefault="00422A18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422A18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422A18" w:rsidRPr="00BD615D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422A18" w:rsidRPr="00982789" w:rsidRDefault="00422A18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422A18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422A18" w:rsidRPr="00BD615D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22A18" w:rsidRPr="00C22116" w:rsidRDefault="00422A18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422A18" w:rsidRPr="00982789" w:rsidRDefault="00422A18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Default="00666186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6186">
              <w:rPr>
                <w:rFonts w:ascii="Times New Roman" w:hAnsi="Times New Roman"/>
                <w:sz w:val="14"/>
                <w:szCs w:val="14"/>
              </w:rPr>
              <w:t>Современные технологии технической инвентаризации объектов капитального строительства (Практические)</w:t>
            </w:r>
          </w:p>
          <w:p w:rsidR="00666186" w:rsidRPr="00666186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66186">
              <w:rPr>
                <w:rFonts w:ascii="Times New Roman" w:hAnsi="Times New Roman"/>
                <w:sz w:val="14"/>
                <w:szCs w:val="14"/>
              </w:rPr>
              <w:t>2-402Б</w:t>
            </w: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Default="00666186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6186">
              <w:rPr>
                <w:rFonts w:ascii="Times New Roman" w:hAnsi="Times New Roman"/>
                <w:sz w:val="14"/>
                <w:szCs w:val="14"/>
              </w:rPr>
              <w:t>Современные технологии технической инвентаризации объектов капитального строительства (Практические)</w:t>
            </w:r>
          </w:p>
          <w:p w:rsidR="00666186" w:rsidRPr="00666186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66186">
              <w:rPr>
                <w:rFonts w:ascii="Times New Roman" w:hAnsi="Times New Roman"/>
                <w:sz w:val="14"/>
                <w:szCs w:val="14"/>
              </w:rPr>
              <w:t>2-402Б</w:t>
            </w:r>
          </w:p>
        </w:tc>
      </w:tr>
      <w:tr w:rsidR="00666186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666186" w:rsidRDefault="00666186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66186">
              <w:rPr>
                <w:rFonts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(Консультации) </w:t>
            </w:r>
          </w:p>
          <w:p w:rsidR="00666186" w:rsidRPr="00666186" w:rsidRDefault="00257B39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666186">
              <w:rPr>
                <w:rFonts w:ascii="Times New Roman" w:hAnsi="Times New Roman"/>
                <w:sz w:val="14"/>
                <w:szCs w:val="14"/>
              </w:rPr>
              <w:t>2-402Б</w:t>
            </w: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9E5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666186" w:rsidRPr="00BD615D" w:rsidRDefault="00666186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27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666186" w:rsidRPr="0056004D" w:rsidRDefault="00666186" w:rsidP="002A7AC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9E5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666186" w:rsidRPr="00982789" w:rsidRDefault="00666186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9E5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982789" w:rsidRDefault="00666186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982789" w:rsidRDefault="00666186" w:rsidP="0098278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0"/>
                <w:szCs w:val="10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B4500F" w:rsidRDefault="00666186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34639C" w:rsidRDefault="00666186" w:rsidP="00A7633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666186" w:rsidRPr="004100B4" w:rsidRDefault="00666186" w:rsidP="00A7633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666186" w:rsidRPr="00BD615D" w:rsidRDefault="00666186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28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666186" w:rsidRPr="00EE28B5" w:rsidRDefault="00666186" w:rsidP="00A64B2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551D3A" w:rsidRDefault="00666186" w:rsidP="00987F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687817" w:rsidRDefault="00666186" w:rsidP="00987FC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8E5DC4" w:rsidRDefault="00666186" w:rsidP="00987F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666186" w:rsidRDefault="00666186" w:rsidP="00A64B2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yellow"/>
              </w:rPr>
            </w:pPr>
            <w:r w:rsidRPr="00666186">
              <w:rPr>
                <w:rFonts w:ascii="Times New Roman" w:hAnsi="Times New Roman"/>
                <w:sz w:val="14"/>
                <w:szCs w:val="14"/>
              </w:rPr>
              <w:t>Экономическая оценка земель и других объектов недвижимости (ЭКЗАМЕН) доц. Белай О.С.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4-208</w:t>
            </w: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123731" w:rsidRDefault="00666186" w:rsidP="00A64B2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666186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666186" w:rsidRPr="008E06DB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29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666186" w:rsidRPr="008E06DB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B4500F" w:rsidRDefault="00666186" w:rsidP="0095293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A76332" w:rsidRDefault="00666186" w:rsidP="00DB539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A76332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highlight w:val="yellow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A76332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A76332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666186" w:rsidRPr="00A76332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666186" w:rsidRPr="00BD615D" w:rsidRDefault="00666186" w:rsidP="008C78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30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666186" w:rsidRPr="00A76332" w:rsidRDefault="00666186" w:rsidP="00B31A2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0A49F7" w:rsidRDefault="00666186" w:rsidP="00DB539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B4500F" w:rsidRDefault="00666186" w:rsidP="00101A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A76332" w:rsidRDefault="00666186" w:rsidP="004D523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A76332" w:rsidRDefault="00666186" w:rsidP="004D523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A76332" w:rsidRDefault="00666186" w:rsidP="004D523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666186" w:rsidRPr="00A76332" w:rsidRDefault="00666186" w:rsidP="004D523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666186" w:rsidRPr="00BD615D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31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666186" w:rsidRPr="00A76332" w:rsidRDefault="00666186" w:rsidP="00DF0DD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F0DD7" w:rsidRPr="00DF0DD7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C22116" w:rsidRDefault="00666186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DF0DD7" w:rsidRDefault="00DF0DD7" w:rsidP="00DF0DD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0DD7">
              <w:rPr>
                <w:rFonts w:ascii="Times New Roman" w:hAnsi="Times New Roman"/>
                <w:sz w:val="14"/>
                <w:szCs w:val="14"/>
              </w:rPr>
              <w:t>Экономико - управленческие аспекты деятельности кадастрового предприятия (ЭКЗАМЕН) ст. преп. Ахмадишин Л.Р. 4-317</w:t>
            </w: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C22116" w:rsidRDefault="00666186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4100B4" w:rsidRDefault="00666186" w:rsidP="004100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C22116" w:rsidRDefault="00666186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4100B4" w:rsidRDefault="00666186" w:rsidP="004100B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C22116" w:rsidRDefault="00666186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502425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666186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C22116" w:rsidRDefault="00666186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666186" w:rsidRPr="00A53991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  <w:highlight w:val="yellow"/>
              </w:rPr>
            </w:pPr>
          </w:p>
        </w:tc>
      </w:tr>
      <w:tr w:rsidR="00666186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666186" w:rsidRPr="00C22116" w:rsidRDefault="00666186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66186" w:rsidRPr="00C22116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666186" w:rsidRPr="00AA1907" w:rsidRDefault="00666186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</w:tbl>
    <w:p w:rsidR="00F17B85" w:rsidRDefault="00F17B85" w:rsidP="00F17B85">
      <w:pPr>
        <w:pStyle w:val="1"/>
        <w:jc w:val="left"/>
        <w:rPr>
          <w:sz w:val="16"/>
          <w:szCs w:val="16"/>
        </w:rPr>
      </w:pPr>
    </w:p>
    <w:p w:rsidR="00DF0DD7" w:rsidRDefault="00F17B85" w:rsidP="00F17B8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</w:t>
      </w:r>
    </w:p>
    <w:p w:rsidR="00F17B85" w:rsidRPr="00E96BEF" w:rsidRDefault="00F17B85" w:rsidP="00DF0DD7">
      <w:pPr>
        <w:jc w:val="center"/>
        <w:rPr>
          <w:rFonts w:ascii="Times New Roman" w:hAnsi="Times New Roman"/>
          <w:sz w:val="16"/>
          <w:szCs w:val="16"/>
        </w:rPr>
      </w:pP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F17B85" w:rsidRPr="00C22116" w:rsidTr="0056004D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0B1C74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F17B85" w:rsidRPr="00C22116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F17B85" w:rsidRPr="00C22116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ИЭУ</w:t>
            </w:r>
            <w:r w:rsidRPr="00C22116">
              <w:rPr>
                <w:rFonts w:ascii="Times New Roman" w:hAnsi="Times New Roman"/>
                <w:sz w:val="16"/>
                <w:szCs w:val="16"/>
              </w:rPr>
              <w:t>С</w:t>
            </w:r>
          </w:p>
          <w:p w:rsidR="00F17B85" w:rsidRPr="00C22116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 / Р.М. Сиразетдинов</w:t>
            </w: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F17B85" w:rsidRPr="00C22116" w:rsidRDefault="00F17B85" w:rsidP="0056004D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D23ED0" w:rsidRPr="00DF0DD7" w:rsidRDefault="00D23ED0" w:rsidP="00D23ED0">
      <w:pPr>
        <w:pStyle w:val="1"/>
        <w:jc w:val="left"/>
        <w:rPr>
          <w:sz w:val="16"/>
          <w:szCs w:val="16"/>
          <w:lang w:val="ru-RU"/>
        </w:rPr>
      </w:pPr>
    </w:p>
    <w:p w:rsidR="00E87193" w:rsidRPr="005F3805" w:rsidRDefault="00E87193" w:rsidP="00E87193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E87193" w:rsidRPr="005F3805" w:rsidRDefault="00E87193" w:rsidP="00E87193">
      <w:pPr>
        <w:pStyle w:val="1"/>
        <w:rPr>
          <w:sz w:val="16"/>
          <w:szCs w:val="16"/>
        </w:rPr>
      </w:pPr>
    </w:p>
    <w:p w:rsidR="00E87193" w:rsidRPr="005F3805" w:rsidRDefault="00E87193" w:rsidP="00E87193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E87193" w:rsidRPr="005F3805" w:rsidRDefault="00E87193" w:rsidP="00E87193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E87193" w:rsidRPr="005F3805" w:rsidRDefault="00E87193" w:rsidP="00E87193">
      <w:pPr>
        <w:pStyle w:val="1"/>
        <w:jc w:val="lef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</w:t>
      </w:r>
      <w:r w:rsidR="008C78F9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>.0</w:t>
      </w:r>
      <w:r>
        <w:rPr>
          <w:sz w:val="16"/>
          <w:szCs w:val="16"/>
        </w:rPr>
        <w:t xml:space="preserve">1. – </w:t>
      </w:r>
      <w:r w:rsidR="001D3B42">
        <w:rPr>
          <w:sz w:val="16"/>
          <w:szCs w:val="16"/>
          <w:lang w:val="ru-RU"/>
        </w:rPr>
        <w:t>0</w:t>
      </w:r>
      <w:r w:rsidR="008C78F9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>.0</w:t>
      </w:r>
      <w:r w:rsidR="001D3B42"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</w:t>
      </w:r>
      <w:r w:rsidR="008C78F9"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 (</w:t>
      </w:r>
      <w:r w:rsidR="00F62007">
        <w:rPr>
          <w:sz w:val="16"/>
          <w:szCs w:val="16"/>
          <w:lang w:val="ru-RU"/>
        </w:rPr>
        <w:t>2</w:t>
      </w:r>
      <w:r w:rsidR="001D3B42">
        <w:rPr>
          <w:sz w:val="16"/>
          <w:szCs w:val="16"/>
          <w:lang w:val="ru-RU"/>
        </w:rPr>
        <w:t>4</w:t>
      </w:r>
      <w:r>
        <w:rPr>
          <w:sz w:val="16"/>
          <w:szCs w:val="16"/>
        </w:rPr>
        <w:t xml:space="preserve"> дн.)</w:t>
      </w:r>
      <w:r w:rsidRPr="005F3805"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 xml:space="preserve">  </w:t>
      </w:r>
      <w:r w:rsidRPr="005F3805">
        <w:rPr>
          <w:sz w:val="16"/>
          <w:szCs w:val="16"/>
        </w:rPr>
        <w:t xml:space="preserve">                                                                                                  </w:t>
      </w:r>
      <w:r>
        <w:rPr>
          <w:sz w:val="16"/>
          <w:szCs w:val="16"/>
        </w:rPr>
        <w:t xml:space="preserve">                      </w:t>
      </w:r>
      <w:r w:rsidRPr="005F3805">
        <w:rPr>
          <w:sz w:val="16"/>
          <w:szCs w:val="16"/>
        </w:rPr>
        <w:t xml:space="preserve">    </w:t>
      </w:r>
      <w:r>
        <w:rPr>
          <w:sz w:val="16"/>
          <w:szCs w:val="16"/>
          <w:lang w:val="ru-RU"/>
        </w:rPr>
        <w:t xml:space="preserve">         </w:t>
      </w:r>
      <w:r w:rsidRPr="005F3805">
        <w:rPr>
          <w:sz w:val="16"/>
          <w:szCs w:val="16"/>
        </w:rPr>
        <w:t xml:space="preserve"> ________________И.Э.Вильданов                                                     </w:t>
      </w:r>
    </w:p>
    <w:p w:rsidR="00E87193" w:rsidRPr="005F3805" w:rsidRDefault="00E87193" w:rsidP="00E87193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E87193" w:rsidRPr="005F3805" w:rsidRDefault="00E87193" w:rsidP="00E87193">
      <w:pPr>
        <w:pStyle w:val="1"/>
        <w:rPr>
          <w:sz w:val="16"/>
          <w:szCs w:val="16"/>
        </w:rPr>
      </w:pPr>
    </w:p>
    <w:p w:rsidR="00E87193" w:rsidRPr="005F3805" w:rsidRDefault="00E87193" w:rsidP="00E87193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E87193" w:rsidRPr="005F3805" w:rsidRDefault="00E87193" w:rsidP="00E87193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D003FF">
        <w:rPr>
          <w:sz w:val="16"/>
          <w:szCs w:val="16"/>
          <w:lang w:val="ru-RU"/>
        </w:rPr>
        <w:t>4</w:t>
      </w:r>
      <w:r w:rsidRPr="005F3805">
        <w:rPr>
          <w:sz w:val="16"/>
          <w:szCs w:val="16"/>
        </w:rPr>
        <w:t xml:space="preserve"> курса  </w:t>
      </w:r>
      <w:r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1B655E" w:rsidRDefault="001B655E" w:rsidP="00E87193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 w:rsidR="00E87193" w:rsidRPr="005F3805">
        <w:rPr>
          <w:sz w:val="16"/>
          <w:szCs w:val="16"/>
        </w:rPr>
        <w:t xml:space="preserve">аправление подготовки </w:t>
      </w:r>
      <w:r w:rsidR="00E87193">
        <w:rPr>
          <w:sz w:val="16"/>
          <w:szCs w:val="16"/>
        </w:rPr>
        <w:t>21.03.0</w:t>
      </w:r>
      <w:r w:rsidR="00E87193">
        <w:rPr>
          <w:sz w:val="16"/>
          <w:szCs w:val="16"/>
          <w:lang w:val="ru-RU"/>
        </w:rPr>
        <w:t>2</w:t>
      </w:r>
      <w:r w:rsidR="00E87193" w:rsidRPr="005F3805">
        <w:rPr>
          <w:sz w:val="16"/>
          <w:szCs w:val="16"/>
        </w:rPr>
        <w:t xml:space="preserve"> </w:t>
      </w:r>
      <w:r w:rsidR="00E87193">
        <w:rPr>
          <w:sz w:val="16"/>
          <w:szCs w:val="16"/>
          <w:lang w:val="ru-RU"/>
        </w:rPr>
        <w:t>Землеустройство и кадастры</w:t>
      </w:r>
    </w:p>
    <w:p w:rsidR="00E87193" w:rsidRDefault="00E87193" w:rsidP="00E87193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 xml:space="preserve"> </w:t>
      </w:r>
      <w:r w:rsidR="001B655E"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 w:rsidR="00E87193" w:rsidRDefault="00E87193" w:rsidP="00E87193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>
        <w:rPr>
          <w:sz w:val="16"/>
          <w:szCs w:val="16"/>
          <w:lang w:val="ru-RU"/>
        </w:rPr>
        <w:t>202</w:t>
      </w:r>
      <w:r w:rsidR="008C78F9"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/ </w:t>
      </w:r>
      <w:r>
        <w:rPr>
          <w:sz w:val="16"/>
          <w:szCs w:val="16"/>
          <w:lang w:val="ru-RU"/>
        </w:rPr>
        <w:t>202</w:t>
      </w:r>
      <w:r w:rsidR="008C78F9">
        <w:rPr>
          <w:sz w:val="16"/>
          <w:szCs w:val="16"/>
          <w:lang w:val="ru-RU"/>
        </w:rPr>
        <w:t>6</w:t>
      </w:r>
      <w:r w:rsidRPr="005F3805">
        <w:rPr>
          <w:sz w:val="16"/>
          <w:szCs w:val="16"/>
        </w:rPr>
        <w:t xml:space="preserve"> учебного года.</w:t>
      </w:r>
    </w:p>
    <w:tbl>
      <w:tblPr>
        <w:tblW w:w="427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421"/>
        <w:gridCol w:w="558"/>
        <w:gridCol w:w="3924"/>
        <w:gridCol w:w="3883"/>
      </w:tblGrid>
      <w:tr w:rsidR="00E87193" w:rsidRPr="00C22116" w:rsidTr="00947FB8">
        <w:trPr>
          <w:cantSplit/>
          <w:trHeight w:val="2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Pr="00BD615D">
              <w:rPr>
                <w:rFonts w:ascii="Times New Roman" w:hAnsi="Times New Roman"/>
                <w:b/>
                <w:sz w:val="12"/>
                <w:szCs w:val="10"/>
              </w:rPr>
              <w:t>ЗК01з</w:t>
            </w:r>
          </w:p>
        </w:tc>
      </w:tr>
      <w:tr w:rsidR="00E87193" w:rsidRPr="00C22116" w:rsidTr="00947FB8">
        <w:trPr>
          <w:cantSplit/>
          <w:trHeight w:val="2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210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 w:rsidR="00E87193" w:rsidRPr="00C22116" w:rsidTr="00947FB8">
        <w:trPr>
          <w:cantSplit/>
          <w:trHeight w:val="273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E87193" w:rsidRPr="00BD615D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E87193" w:rsidRPr="00BD615D" w:rsidRDefault="008C78F9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1D3B42">
              <w:rPr>
                <w:rFonts w:ascii="Times New Roman" w:hAnsi="Times New Roman"/>
                <w:b/>
                <w:sz w:val="10"/>
                <w:szCs w:val="10"/>
              </w:rPr>
              <w:t xml:space="preserve">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C22116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7193" w:rsidRPr="00C22116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E87193" w:rsidRPr="006B3209" w:rsidRDefault="00E87193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D62AC5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D62AC5" w:rsidRPr="00A10EF2" w:rsidRDefault="00D62AC5" w:rsidP="00DB539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D62AC5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62AC5" w:rsidRPr="00D62AC5" w:rsidRDefault="00D62AC5" w:rsidP="003C6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62AC5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62AC5" w:rsidRPr="00D62AC5" w:rsidRDefault="00D62AC5" w:rsidP="00227E4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62AC5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62AC5" w:rsidRPr="00DF0DD7" w:rsidRDefault="00D62AC5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62AC5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152C08" w:rsidRDefault="00152C08" w:rsidP="00152C0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0DD7">
              <w:rPr>
                <w:rFonts w:ascii="Times New Roman" w:hAnsi="Times New Roman"/>
                <w:sz w:val="14"/>
                <w:szCs w:val="14"/>
              </w:rPr>
              <w:t xml:space="preserve">Современные технологии технической инвентаризации объектов капитального строительства (ЭКЗАМЕН) </w:t>
            </w:r>
          </w:p>
          <w:p w:rsidR="00D62AC5" w:rsidRPr="00D62AC5" w:rsidRDefault="00152C08" w:rsidP="00152C0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D6E0A">
              <w:rPr>
                <w:rFonts w:ascii="Times New Roman" w:hAnsi="Times New Roman"/>
                <w:sz w:val="14"/>
                <w:szCs w:val="14"/>
              </w:rPr>
              <w:t>ст. преп. Ахмадишин Л.Р.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2-402Б</w:t>
            </w:r>
          </w:p>
        </w:tc>
      </w:tr>
      <w:tr w:rsidR="00D62AC5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62AC5" w:rsidRPr="00BD615D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62AC5" w:rsidRPr="00C22116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62AC5" w:rsidRPr="008E06DB" w:rsidRDefault="00D62AC5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AB42F1" w:rsidRPr="00C22116" w:rsidTr="00947FB8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B42F1" w:rsidRPr="00BD615D" w:rsidRDefault="00AB42F1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AB42F1" w:rsidRPr="00BD615D" w:rsidRDefault="008C78F9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</w:t>
            </w:r>
            <w:r w:rsidR="00AB42F1">
              <w:rPr>
                <w:rFonts w:ascii="Times New Roman" w:hAnsi="Times New Roman"/>
                <w:b/>
                <w:sz w:val="10"/>
                <w:szCs w:val="10"/>
              </w:rPr>
              <w:t xml:space="preserve">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B42F1" w:rsidRPr="00C22116" w:rsidRDefault="00AB42F1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B42F1" w:rsidRPr="00C22116" w:rsidRDefault="00AB42F1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AB42F1" w:rsidRPr="00AB42F1" w:rsidRDefault="00AB42F1" w:rsidP="009827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42F1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B42F1" w:rsidRPr="00BD615D" w:rsidRDefault="00AB42F1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B42F1" w:rsidRPr="00C22116" w:rsidRDefault="00AB42F1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B42F1" w:rsidRPr="00C22116" w:rsidRDefault="00AB42F1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AB42F1" w:rsidRPr="000A49F7" w:rsidRDefault="00AB42F1" w:rsidP="0098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B42F1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B42F1" w:rsidRPr="00BD615D" w:rsidRDefault="00AB42F1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B42F1" w:rsidRPr="00C22116" w:rsidRDefault="00AB42F1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B42F1" w:rsidRPr="00C22116" w:rsidRDefault="00AB42F1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B42F1" w:rsidRPr="000A49F7" w:rsidRDefault="00AB42F1" w:rsidP="00C259E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DF0DD7" w:rsidRDefault="00DF0DD7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0DD7">
              <w:rPr>
                <w:rFonts w:ascii="Times New Roman" w:hAnsi="Times New Roman"/>
                <w:sz w:val="14"/>
                <w:szCs w:val="14"/>
              </w:rPr>
              <w:t>Инженерное обустройство территории (Лекции) доц. Боровских О.Н. 2-405</w:t>
            </w: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–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DF0DD7" w:rsidRDefault="00DF0DD7" w:rsidP="004E74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F0DD7">
              <w:rPr>
                <w:rFonts w:ascii="Times New Roman" w:hAnsi="Times New Roman"/>
                <w:sz w:val="14"/>
                <w:szCs w:val="14"/>
              </w:rPr>
              <w:t>Инженерное обустройство территории (Практические) доц. Боровских О.Н. 2-405</w:t>
            </w: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DF0DD7" w:rsidRDefault="00DF0DD7" w:rsidP="00DF0DD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0DD7">
              <w:rPr>
                <w:rFonts w:ascii="Times New Roman" w:hAnsi="Times New Roman"/>
                <w:sz w:val="14"/>
                <w:szCs w:val="14"/>
              </w:rPr>
              <w:t>Технология кадастровых работ (Лекции) доц. Иванова Р.М. 2-405</w:t>
            </w:r>
          </w:p>
        </w:tc>
      </w:tr>
      <w:tr w:rsidR="00DF0DD7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F0DD7" w:rsidRPr="00DF0DD7" w:rsidRDefault="00DF0DD7" w:rsidP="00DF0DD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0DD7">
              <w:rPr>
                <w:rFonts w:ascii="Times New Roman" w:hAnsi="Times New Roman"/>
                <w:sz w:val="14"/>
                <w:szCs w:val="14"/>
              </w:rPr>
              <w:t>Технология кадастровых работ (Практические) доц. Иванова Р.М. 2-405</w:t>
            </w: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4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DF0DD7" w:rsidRPr="00F73F4B" w:rsidRDefault="00DF0DD7" w:rsidP="00F73F4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F73F4B" w:rsidRDefault="00DF0DD7" w:rsidP="007E1F4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C259EE" w:rsidRDefault="005160EF" w:rsidP="00AB42F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DF0DD7">
              <w:rPr>
                <w:rFonts w:ascii="Times New Roman" w:hAnsi="Times New Roman"/>
                <w:sz w:val="14"/>
                <w:szCs w:val="14"/>
              </w:rPr>
              <w:t>Управление городскими территориями (Лекции) доц. Ильина Е.В.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4-215</w:t>
            </w: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DF0DD7" w:rsidRDefault="005160EF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0DD7">
              <w:rPr>
                <w:rFonts w:ascii="Times New Roman" w:hAnsi="Times New Roman"/>
                <w:sz w:val="14"/>
                <w:szCs w:val="14"/>
              </w:rPr>
              <w:t>Экономика отрасли (Лекции) доц. Клещева О.А.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2-405</w:t>
            </w: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DF0DD7" w:rsidRDefault="005160EF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F0DD7">
              <w:rPr>
                <w:rFonts w:ascii="Times New Roman" w:hAnsi="Times New Roman"/>
                <w:sz w:val="14"/>
                <w:szCs w:val="14"/>
              </w:rPr>
              <w:t>Муниципальное управление имущественным комплексом (Лекции) доц. Афанасьева А.Н.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4-215</w:t>
            </w: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DF0DD7" w:rsidRDefault="00DF0DD7" w:rsidP="004E741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F0DD7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F0DD7" w:rsidRPr="00107DE0" w:rsidRDefault="00DF0DD7" w:rsidP="004E741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5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DF0DD7" w:rsidRPr="00687817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687817" w:rsidRDefault="00DF0DD7" w:rsidP="00E86F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7222D0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8E06DB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yellow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8E06DB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8E06DB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F0DD7" w:rsidRPr="008E06DB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6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DF0DD7" w:rsidRPr="00123731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755D74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687210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6B3209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CA3B0B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6B3209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F0DD7" w:rsidRPr="006B3209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DF0DD7" w:rsidRPr="00BD615D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7 февраля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DF0DD7" w:rsidRPr="0014013B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C22116" w:rsidRDefault="00DF0DD7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14013B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C22116" w:rsidRDefault="00DF0DD7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1940A8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C22116" w:rsidRDefault="00DF0DD7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1940A8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C22116" w:rsidRDefault="00DF0DD7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502425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DF0DD7" w:rsidRPr="00C22116" w:rsidTr="00947FB8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C22116" w:rsidRDefault="00DF0DD7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DF0DD7" w:rsidRPr="00A53991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  <w:highlight w:val="yellow"/>
              </w:rPr>
            </w:pPr>
          </w:p>
        </w:tc>
      </w:tr>
      <w:tr w:rsidR="00DF0DD7" w:rsidRPr="00C22116" w:rsidTr="00947FB8">
        <w:trPr>
          <w:cantSplit/>
          <w:trHeight w:val="230"/>
          <w:jc w:val="center"/>
        </w:trPr>
        <w:tc>
          <w:tcPr>
            <w:tcW w:w="24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DF0DD7" w:rsidRPr="00C22116" w:rsidRDefault="00DF0DD7" w:rsidP="00947FB8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F0DD7" w:rsidRPr="00C22116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F0DD7" w:rsidRPr="00AA1907" w:rsidRDefault="00DF0DD7" w:rsidP="00947FB8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</w:tbl>
    <w:p w:rsidR="00E87193" w:rsidRDefault="00E87193" w:rsidP="00E87193">
      <w:pPr>
        <w:pStyle w:val="1"/>
        <w:jc w:val="left"/>
        <w:rPr>
          <w:sz w:val="16"/>
          <w:szCs w:val="16"/>
        </w:rPr>
      </w:pPr>
    </w:p>
    <w:p w:rsidR="00982789" w:rsidRDefault="00E87193" w:rsidP="00E87193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</w:t>
      </w:r>
      <w:r w:rsidR="008C78F9">
        <w:rPr>
          <w:rFonts w:ascii="Times New Roman" w:hAnsi="Times New Roman"/>
          <w:sz w:val="16"/>
          <w:szCs w:val="16"/>
        </w:rPr>
        <w:t xml:space="preserve">                               </w:t>
      </w:r>
    </w:p>
    <w:p w:rsidR="00E87193" w:rsidRPr="00E96BEF" w:rsidRDefault="00E87193" w:rsidP="00E87193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</w:t>
      </w:r>
      <w:r w:rsidR="004E7414">
        <w:rPr>
          <w:rFonts w:ascii="Times New Roman" w:hAnsi="Times New Roman"/>
          <w:sz w:val="16"/>
          <w:szCs w:val="16"/>
        </w:rPr>
        <w:t xml:space="preserve">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87193" w:rsidRPr="00C22116" w:rsidTr="00947FB8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E87193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E87193" w:rsidRPr="00C22116" w:rsidRDefault="00E87193" w:rsidP="00947FB8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E87193" w:rsidRPr="00C22116" w:rsidRDefault="00E87193" w:rsidP="00947FB8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ИЭУ</w:t>
            </w:r>
            <w:r w:rsidRPr="00C22116">
              <w:rPr>
                <w:rFonts w:ascii="Times New Roman" w:hAnsi="Times New Roman"/>
                <w:sz w:val="16"/>
                <w:szCs w:val="16"/>
              </w:rPr>
              <w:t>С</w:t>
            </w:r>
          </w:p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 / Р.М. Сиразетдинов</w:t>
            </w: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E87193" w:rsidRPr="00C22116" w:rsidRDefault="00E87193" w:rsidP="00947FB8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E87193" w:rsidRPr="00C22116" w:rsidRDefault="00E87193" w:rsidP="00947FB8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D23ED0" w:rsidRPr="00F17B85" w:rsidRDefault="00D23ED0" w:rsidP="00ED6925">
      <w:pPr>
        <w:pStyle w:val="1"/>
        <w:jc w:val="left"/>
        <w:rPr>
          <w:sz w:val="16"/>
          <w:szCs w:val="16"/>
          <w:lang w:val="ru-RU"/>
        </w:rPr>
      </w:pPr>
    </w:p>
    <w:sectPr w:rsidR="00D23ED0" w:rsidRPr="00F17B85" w:rsidSect="00EE6FD3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attachedTemplate r:id="rId1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D2C"/>
    <w:rsid w:val="0000243B"/>
    <w:rsid w:val="000058C8"/>
    <w:rsid w:val="00005BB2"/>
    <w:rsid w:val="000123F7"/>
    <w:rsid w:val="00013195"/>
    <w:rsid w:val="00027207"/>
    <w:rsid w:val="00033FBB"/>
    <w:rsid w:val="000419E1"/>
    <w:rsid w:val="00042699"/>
    <w:rsid w:val="00055FB6"/>
    <w:rsid w:val="0007171C"/>
    <w:rsid w:val="000724CD"/>
    <w:rsid w:val="000732A1"/>
    <w:rsid w:val="0009514F"/>
    <w:rsid w:val="000A2293"/>
    <w:rsid w:val="000A49F7"/>
    <w:rsid w:val="000B0801"/>
    <w:rsid w:val="000B099F"/>
    <w:rsid w:val="000B1C74"/>
    <w:rsid w:val="000B74C0"/>
    <w:rsid w:val="000C1CCF"/>
    <w:rsid w:val="000C2AFD"/>
    <w:rsid w:val="000C74B8"/>
    <w:rsid w:val="000D1298"/>
    <w:rsid w:val="000D1B20"/>
    <w:rsid w:val="000D6596"/>
    <w:rsid w:val="000D7EE9"/>
    <w:rsid w:val="000E604D"/>
    <w:rsid w:val="000F2B79"/>
    <w:rsid w:val="000F5511"/>
    <w:rsid w:val="000F65A3"/>
    <w:rsid w:val="00100573"/>
    <w:rsid w:val="00101AAB"/>
    <w:rsid w:val="00102D3F"/>
    <w:rsid w:val="00103253"/>
    <w:rsid w:val="0010436E"/>
    <w:rsid w:val="00107DE0"/>
    <w:rsid w:val="001131E4"/>
    <w:rsid w:val="00121C4D"/>
    <w:rsid w:val="00123307"/>
    <w:rsid w:val="00123731"/>
    <w:rsid w:val="00127B5C"/>
    <w:rsid w:val="00131958"/>
    <w:rsid w:val="0013579F"/>
    <w:rsid w:val="001365DD"/>
    <w:rsid w:val="0014013B"/>
    <w:rsid w:val="0014422D"/>
    <w:rsid w:val="00145C3B"/>
    <w:rsid w:val="001526A1"/>
    <w:rsid w:val="00152C08"/>
    <w:rsid w:val="001606BF"/>
    <w:rsid w:val="00162C2C"/>
    <w:rsid w:val="00166C61"/>
    <w:rsid w:val="00180A42"/>
    <w:rsid w:val="00183ED8"/>
    <w:rsid w:val="0018567A"/>
    <w:rsid w:val="00185F81"/>
    <w:rsid w:val="001940A8"/>
    <w:rsid w:val="00194404"/>
    <w:rsid w:val="00195CC3"/>
    <w:rsid w:val="001A0AFA"/>
    <w:rsid w:val="001A254B"/>
    <w:rsid w:val="001A469A"/>
    <w:rsid w:val="001A61C9"/>
    <w:rsid w:val="001B330B"/>
    <w:rsid w:val="001B38FE"/>
    <w:rsid w:val="001B3F00"/>
    <w:rsid w:val="001B50AC"/>
    <w:rsid w:val="001B655E"/>
    <w:rsid w:val="001C14D8"/>
    <w:rsid w:val="001D3B42"/>
    <w:rsid w:val="001D5AB4"/>
    <w:rsid w:val="001D6B01"/>
    <w:rsid w:val="001D7A6F"/>
    <w:rsid w:val="001E0E97"/>
    <w:rsid w:val="001E1F5E"/>
    <w:rsid w:val="001E5678"/>
    <w:rsid w:val="001E5FBE"/>
    <w:rsid w:val="001E77BC"/>
    <w:rsid w:val="001F2C4F"/>
    <w:rsid w:val="002024DF"/>
    <w:rsid w:val="002045FA"/>
    <w:rsid w:val="002140C2"/>
    <w:rsid w:val="002173D4"/>
    <w:rsid w:val="00224FB7"/>
    <w:rsid w:val="002251EE"/>
    <w:rsid w:val="00226338"/>
    <w:rsid w:val="00227651"/>
    <w:rsid w:val="00227E48"/>
    <w:rsid w:val="00252C78"/>
    <w:rsid w:val="00254594"/>
    <w:rsid w:val="00257B39"/>
    <w:rsid w:val="0026551E"/>
    <w:rsid w:val="0027346B"/>
    <w:rsid w:val="00277D66"/>
    <w:rsid w:val="002849AD"/>
    <w:rsid w:val="00285318"/>
    <w:rsid w:val="002871B2"/>
    <w:rsid w:val="00287936"/>
    <w:rsid w:val="00293649"/>
    <w:rsid w:val="00295C1D"/>
    <w:rsid w:val="002A7AC2"/>
    <w:rsid w:val="002E0693"/>
    <w:rsid w:val="002E3358"/>
    <w:rsid w:val="002F7E1F"/>
    <w:rsid w:val="003069F2"/>
    <w:rsid w:val="003165B0"/>
    <w:rsid w:val="00321147"/>
    <w:rsid w:val="00336DC2"/>
    <w:rsid w:val="003412D8"/>
    <w:rsid w:val="003441D7"/>
    <w:rsid w:val="0034639C"/>
    <w:rsid w:val="00347E3C"/>
    <w:rsid w:val="00355E7C"/>
    <w:rsid w:val="00361BC4"/>
    <w:rsid w:val="00367FEC"/>
    <w:rsid w:val="00376B04"/>
    <w:rsid w:val="00385F21"/>
    <w:rsid w:val="0038661D"/>
    <w:rsid w:val="0039280D"/>
    <w:rsid w:val="003A0386"/>
    <w:rsid w:val="003A06BD"/>
    <w:rsid w:val="003A0DA7"/>
    <w:rsid w:val="003A7FA4"/>
    <w:rsid w:val="003B1B0F"/>
    <w:rsid w:val="003B4D7C"/>
    <w:rsid w:val="003B5FEE"/>
    <w:rsid w:val="003C12E8"/>
    <w:rsid w:val="003C4635"/>
    <w:rsid w:val="003C6A89"/>
    <w:rsid w:val="003D22FA"/>
    <w:rsid w:val="003E34D9"/>
    <w:rsid w:val="003E3760"/>
    <w:rsid w:val="003E536E"/>
    <w:rsid w:val="003F25A9"/>
    <w:rsid w:val="003F5ACF"/>
    <w:rsid w:val="003F72E3"/>
    <w:rsid w:val="00405ECF"/>
    <w:rsid w:val="004065F3"/>
    <w:rsid w:val="00407A7E"/>
    <w:rsid w:val="004100B4"/>
    <w:rsid w:val="00411644"/>
    <w:rsid w:val="00422502"/>
    <w:rsid w:val="00422659"/>
    <w:rsid w:val="00422A18"/>
    <w:rsid w:val="00426B27"/>
    <w:rsid w:val="00426D9E"/>
    <w:rsid w:val="00432954"/>
    <w:rsid w:val="0043425F"/>
    <w:rsid w:val="00434921"/>
    <w:rsid w:val="00457B90"/>
    <w:rsid w:val="00461AAE"/>
    <w:rsid w:val="00467DDE"/>
    <w:rsid w:val="00470015"/>
    <w:rsid w:val="00472057"/>
    <w:rsid w:val="00474685"/>
    <w:rsid w:val="00482A81"/>
    <w:rsid w:val="00484ECD"/>
    <w:rsid w:val="004916ED"/>
    <w:rsid w:val="004935F3"/>
    <w:rsid w:val="004A104C"/>
    <w:rsid w:val="004A16FE"/>
    <w:rsid w:val="004A4DA1"/>
    <w:rsid w:val="004A5D91"/>
    <w:rsid w:val="004C143F"/>
    <w:rsid w:val="004C5C58"/>
    <w:rsid w:val="004D5235"/>
    <w:rsid w:val="004E12A6"/>
    <w:rsid w:val="004E3C57"/>
    <w:rsid w:val="004E4344"/>
    <w:rsid w:val="004E7414"/>
    <w:rsid w:val="004F56D3"/>
    <w:rsid w:val="00502425"/>
    <w:rsid w:val="0050312E"/>
    <w:rsid w:val="00510B0C"/>
    <w:rsid w:val="005160EF"/>
    <w:rsid w:val="00523A7E"/>
    <w:rsid w:val="0053110E"/>
    <w:rsid w:val="005346ED"/>
    <w:rsid w:val="00543116"/>
    <w:rsid w:val="005441D4"/>
    <w:rsid w:val="00551D3A"/>
    <w:rsid w:val="0056004D"/>
    <w:rsid w:val="005664CF"/>
    <w:rsid w:val="00566514"/>
    <w:rsid w:val="00566634"/>
    <w:rsid w:val="00566D9A"/>
    <w:rsid w:val="00575016"/>
    <w:rsid w:val="00577F8D"/>
    <w:rsid w:val="005916B1"/>
    <w:rsid w:val="00593A4A"/>
    <w:rsid w:val="005A34E2"/>
    <w:rsid w:val="005A48C0"/>
    <w:rsid w:val="005A6D2B"/>
    <w:rsid w:val="005B2246"/>
    <w:rsid w:val="005C0954"/>
    <w:rsid w:val="005C4461"/>
    <w:rsid w:val="005D31AF"/>
    <w:rsid w:val="005D7D24"/>
    <w:rsid w:val="005E41B1"/>
    <w:rsid w:val="005E45E9"/>
    <w:rsid w:val="005F3805"/>
    <w:rsid w:val="005F7863"/>
    <w:rsid w:val="006052D0"/>
    <w:rsid w:val="00606C64"/>
    <w:rsid w:val="00613C75"/>
    <w:rsid w:val="0061408B"/>
    <w:rsid w:val="00620CC6"/>
    <w:rsid w:val="006247A6"/>
    <w:rsid w:val="006333B4"/>
    <w:rsid w:val="00646B96"/>
    <w:rsid w:val="00666186"/>
    <w:rsid w:val="00687210"/>
    <w:rsid w:val="00687817"/>
    <w:rsid w:val="00690F74"/>
    <w:rsid w:val="006913E0"/>
    <w:rsid w:val="006A028C"/>
    <w:rsid w:val="006A0905"/>
    <w:rsid w:val="006A2635"/>
    <w:rsid w:val="006A2A59"/>
    <w:rsid w:val="006B3209"/>
    <w:rsid w:val="006C08F1"/>
    <w:rsid w:val="006C2ED1"/>
    <w:rsid w:val="006C5433"/>
    <w:rsid w:val="006D0F6E"/>
    <w:rsid w:val="006D6E0A"/>
    <w:rsid w:val="006E08ED"/>
    <w:rsid w:val="006E5B72"/>
    <w:rsid w:val="006E7DDC"/>
    <w:rsid w:val="006F5F9A"/>
    <w:rsid w:val="007222D0"/>
    <w:rsid w:val="00722B2F"/>
    <w:rsid w:val="007253D6"/>
    <w:rsid w:val="007276D8"/>
    <w:rsid w:val="00731F6C"/>
    <w:rsid w:val="00737F7D"/>
    <w:rsid w:val="00753192"/>
    <w:rsid w:val="00755D74"/>
    <w:rsid w:val="00757B51"/>
    <w:rsid w:val="0076144C"/>
    <w:rsid w:val="00762D21"/>
    <w:rsid w:val="007644EA"/>
    <w:rsid w:val="0076487C"/>
    <w:rsid w:val="00764BC3"/>
    <w:rsid w:val="0078524D"/>
    <w:rsid w:val="007916F4"/>
    <w:rsid w:val="0079614F"/>
    <w:rsid w:val="007A54D0"/>
    <w:rsid w:val="007B157D"/>
    <w:rsid w:val="007B5F79"/>
    <w:rsid w:val="007C17F7"/>
    <w:rsid w:val="007C6B65"/>
    <w:rsid w:val="007D5436"/>
    <w:rsid w:val="007D5A95"/>
    <w:rsid w:val="007E1F4F"/>
    <w:rsid w:val="007E50B6"/>
    <w:rsid w:val="007E6B54"/>
    <w:rsid w:val="00802801"/>
    <w:rsid w:val="00815537"/>
    <w:rsid w:val="00820AFB"/>
    <w:rsid w:val="00830675"/>
    <w:rsid w:val="00832FF8"/>
    <w:rsid w:val="00833982"/>
    <w:rsid w:val="00834951"/>
    <w:rsid w:val="00837B65"/>
    <w:rsid w:val="00840CFA"/>
    <w:rsid w:val="00840FAA"/>
    <w:rsid w:val="0085012A"/>
    <w:rsid w:val="008511A7"/>
    <w:rsid w:val="00866CB0"/>
    <w:rsid w:val="00875FBA"/>
    <w:rsid w:val="00881C96"/>
    <w:rsid w:val="008838B3"/>
    <w:rsid w:val="00885E04"/>
    <w:rsid w:val="00887CA0"/>
    <w:rsid w:val="00890A62"/>
    <w:rsid w:val="008B2A24"/>
    <w:rsid w:val="008B2F4D"/>
    <w:rsid w:val="008C0E26"/>
    <w:rsid w:val="008C29C2"/>
    <w:rsid w:val="008C2C27"/>
    <w:rsid w:val="008C78F9"/>
    <w:rsid w:val="008D2D87"/>
    <w:rsid w:val="008D6BFD"/>
    <w:rsid w:val="008E06DB"/>
    <w:rsid w:val="008E1E4E"/>
    <w:rsid w:val="008E4738"/>
    <w:rsid w:val="008E5DC4"/>
    <w:rsid w:val="008E7C87"/>
    <w:rsid w:val="008F0E57"/>
    <w:rsid w:val="008F2475"/>
    <w:rsid w:val="008F4E94"/>
    <w:rsid w:val="0090456D"/>
    <w:rsid w:val="00906659"/>
    <w:rsid w:val="00911827"/>
    <w:rsid w:val="00922564"/>
    <w:rsid w:val="00925AC1"/>
    <w:rsid w:val="00941AA0"/>
    <w:rsid w:val="00947FB8"/>
    <w:rsid w:val="00952938"/>
    <w:rsid w:val="00955632"/>
    <w:rsid w:val="009613E9"/>
    <w:rsid w:val="009632A1"/>
    <w:rsid w:val="00966A97"/>
    <w:rsid w:val="00967183"/>
    <w:rsid w:val="00982789"/>
    <w:rsid w:val="00984DB8"/>
    <w:rsid w:val="00987FC6"/>
    <w:rsid w:val="00992A2C"/>
    <w:rsid w:val="009942D3"/>
    <w:rsid w:val="00994C28"/>
    <w:rsid w:val="009A3261"/>
    <w:rsid w:val="009B35C0"/>
    <w:rsid w:val="009B751C"/>
    <w:rsid w:val="009C6597"/>
    <w:rsid w:val="009D03FF"/>
    <w:rsid w:val="009D18CD"/>
    <w:rsid w:val="009E483E"/>
    <w:rsid w:val="009E4D9E"/>
    <w:rsid w:val="009E5870"/>
    <w:rsid w:val="00A0671C"/>
    <w:rsid w:val="00A10EF2"/>
    <w:rsid w:val="00A247B2"/>
    <w:rsid w:val="00A30365"/>
    <w:rsid w:val="00A339FB"/>
    <w:rsid w:val="00A46A1F"/>
    <w:rsid w:val="00A47651"/>
    <w:rsid w:val="00A47B7E"/>
    <w:rsid w:val="00A47DCE"/>
    <w:rsid w:val="00A50A5B"/>
    <w:rsid w:val="00A53991"/>
    <w:rsid w:val="00A61602"/>
    <w:rsid w:val="00A6173E"/>
    <w:rsid w:val="00A622E2"/>
    <w:rsid w:val="00A64B2E"/>
    <w:rsid w:val="00A75D18"/>
    <w:rsid w:val="00A76332"/>
    <w:rsid w:val="00A8370F"/>
    <w:rsid w:val="00A91262"/>
    <w:rsid w:val="00AA1907"/>
    <w:rsid w:val="00AB3B72"/>
    <w:rsid w:val="00AB42F1"/>
    <w:rsid w:val="00AB606F"/>
    <w:rsid w:val="00AC340F"/>
    <w:rsid w:val="00AD1630"/>
    <w:rsid w:val="00AE15FA"/>
    <w:rsid w:val="00AE3A1C"/>
    <w:rsid w:val="00AE6429"/>
    <w:rsid w:val="00AF42E1"/>
    <w:rsid w:val="00B07D13"/>
    <w:rsid w:val="00B17F65"/>
    <w:rsid w:val="00B24D77"/>
    <w:rsid w:val="00B263B3"/>
    <w:rsid w:val="00B31A21"/>
    <w:rsid w:val="00B32E2F"/>
    <w:rsid w:val="00B33338"/>
    <w:rsid w:val="00B40AAA"/>
    <w:rsid w:val="00B4282A"/>
    <w:rsid w:val="00B43477"/>
    <w:rsid w:val="00B4500F"/>
    <w:rsid w:val="00B47742"/>
    <w:rsid w:val="00B50C23"/>
    <w:rsid w:val="00B614CC"/>
    <w:rsid w:val="00B659BB"/>
    <w:rsid w:val="00B74704"/>
    <w:rsid w:val="00B77099"/>
    <w:rsid w:val="00BA6E84"/>
    <w:rsid w:val="00BB5A88"/>
    <w:rsid w:val="00BC5645"/>
    <w:rsid w:val="00BD00BE"/>
    <w:rsid w:val="00BD615D"/>
    <w:rsid w:val="00BE10D5"/>
    <w:rsid w:val="00BE5EBB"/>
    <w:rsid w:val="00BF09DD"/>
    <w:rsid w:val="00BF1D2C"/>
    <w:rsid w:val="00BF1F74"/>
    <w:rsid w:val="00C22116"/>
    <w:rsid w:val="00C22E44"/>
    <w:rsid w:val="00C259EE"/>
    <w:rsid w:val="00C33612"/>
    <w:rsid w:val="00C34ED1"/>
    <w:rsid w:val="00C37DB8"/>
    <w:rsid w:val="00C37FE3"/>
    <w:rsid w:val="00C46905"/>
    <w:rsid w:val="00C46976"/>
    <w:rsid w:val="00C46DC0"/>
    <w:rsid w:val="00C630D8"/>
    <w:rsid w:val="00C63D43"/>
    <w:rsid w:val="00C66DA2"/>
    <w:rsid w:val="00C6750E"/>
    <w:rsid w:val="00C73937"/>
    <w:rsid w:val="00C76CB0"/>
    <w:rsid w:val="00C90FBF"/>
    <w:rsid w:val="00C9144E"/>
    <w:rsid w:val="00CA1676"/>
    <w:rsid w:val="00CA17FC"/>
    <w:rsid w:val="00CA3B0B"/>
    <w:rsid w:val="00CA52BA"/>
    <w:rsid w:val="00CB039F"/>
    <w:rsid w:val="00CC1736"/>
    <w:rsid w:val="00CD7168"/>
    <w:rsid w:val="00CE5A7E"/>
    <w:rsid w:val="00D003FF"/>
    <w:rsid w:val="00D015F0"/>
    <w:rsid w:val="00D06176"/>
    <w:rsid w:val="00D15BC1"/>
    <w:rsid w:val="00D23249"/>
    <w:rsid w:val="00D23ED0"/>
    <w:rsid w:val="00D32AC1"/>
    <w:rsid w:val="00D43FF9"/>
    <w:rsid w:val="00D5081C"/>
    <w:rsid w:val="00D550A0"/>
    <w:rsid w:val="00D62AC5"/>
    <w:rsid w:val="00D673CE"/>
    <w:rsid w:val="00D67845"/>
    <w:rsid w:val="00D820F6"/>
    <w:rsid w:val="00D837C0"/>
    <w:rsid w:val="00D86BC4"/>
    <w:rsid w:val="00D87503"/>
    <w:rsid w:val="00DA0704"/>
    <w:rsid w:val="00DB4A07"/>
    <w:rsid w:val="00DB539F"/>
    <w:rsid w:val="00DB7CD7"/>
    <w:rsid w:val="00DC226A"/>
    <w:rsid w:val="00DC6250"/>
    <w:rsid w:val="00DC7C67"/>
    <w:rsid w:val="00DD38B8"/>
    <w:rsid w:val="00DD685A"/>
    <w:rsid w:val="00DF0DD7"/>
    <w:rsid w:val="00DF213D"/>
    <w:rsid w:val="00DF5F2C"/>
    <w:rsid w:val="00E0219D"/>
    <w:rsid w:val="00E037D7"/>
    <w:rsid w:val="00E222D3"/>
    <w:rsid w:val="00E25A4F"/>
    <w:rsid w:val="00E338F6"/>
    <w:rsid w:val="00E3622A"/>
    <w:rsid w:val="00E44D41"/>
    <w:rsid w:val="00E6277F"/>
    <w:rsid w:val="00E6317A"/>
    <w:rsid w:val="00E652F0"/>
    <w:rsid w:val="00E76511"/>
    <w:rsid w:val="00E86F83"/>
    <w:rsid w:val="00E87193"/>
    <w:rsid w:val="00E93131"/>
    <w:rsid w:val="00E9320E"/>
    <w:rsid w:val="00EA43E3"/>
    <w:rsid w:val="00EB6CBD"/>
    <w:rsid w:val="00EC0E16"/>
    <w:rsid w:val="00EC2FB3"/>
    <w:rsid w:val="00EC569A"/>
    <w:rsid w:val="00ED1E3C"/>
    <w:rsid w:val="00ED6925"/>
    <w:rsid w:val="00ED79A6"/>
    <w:rsid w:val="00EE28B5"/>
    <w:rsid w:val="00EE37D0"/>
    <w:rsid w:val="00EE6A31"/>
    <w:rsid w:val="00EE6FD3"/>
    <w:rsid w:val="00EE7EC2"/>
    <w:rsid w:val="00EF053B"/>
    <w:rsid w:val="00EF1452"/>
    <w:rsid w:val="00F03F87"/>
    <w:rsid w:val="00F05285"/>
    <w:rsid w:val="00F075E5"/>
    <w:rsid w:val="00F10E49"/>
    <w:rsid w:val="00F11DC9"/>
    <w:rsid w:val="00F141D0"/>
    <w:rsid w:val="00F172C5"/>
    <w:rsid w:val="00F17B85"/>
    <w:rsid w:val="00F17E02"/>
    <w:rsid w:val="00F17E19"/>
    <w:rsid w:val="00F26F8E"/>
    <w:rsid w:val="00F3135F"/>
    <w:rsid w:val="00F5004D"/>
    <w:rsid w:val="00F600B8"/>
    <w:rsid w:val="00F62007"/>
    <w:rsid w:val="00F70ACC"/>
    <w:rsid w:val="00F73F4B"/>
    <w:rsid w:val="00F82D2D"/>
    <w:rsid w:val="00F83BBB"/>
    <w:rsid w:val="00F86DB4"/>
    <w:rsid w:val="00F91BC0"/>
    <w:rsid w:val="00F92C6C"/>
    <w:rsid w:val="00FA163F"/>
    <w:rsid w:val="00FA5E9F"/>
    <w:rsid w:val="00FB00FC"/>
    <w:rsid w:val="00FE4F19"/>
    <w:rsid w:val="00FF12FA"/>
    <w:rsid w:val="00FF5A1B"/>
    <w:rsid w:val="00FF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0D31C5-78C1-41E7-A8B1-027AB494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925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123F7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5F3805"/>
    <w:pPr>
      <w:jc w:val="center"/>
    </w:pPr>
    <w:rPr>
      <w:rFonts w:ascii="Times New Roman" w:hAnsi="Times New Roman"/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rsid w:val="005F3805"/>
    <w:rPr>
      <w:rFonts w:ascii="Times New Roman" w:hAnsi="Times New Roman" w:cs="Times New Roman"/>
      <w:b/>
      <w:sz w:val="20"/>
      <w:szCs w:val="20"/>
    </w:rPr>
  </w:style>
  <w:style w:type="character" w:styleId="a4">
    <w:name w:val="Hyperlink"/>
    <w:uiPriority w:val="99"/>
    <w:unhideWhenUsed/>
    <w:rsid w:val="005F3805"/>
    <w:rPr>
      <w:color w:val="0000FF"/>
      <w:u w:val="single"/>
    </w:rPr>
  </w:style>
  <w:style w:type="paragraph" w:styleId="a3">
    <w:name w:val="No Spacing"/>
    <w:uiPriority w:val="1"/>
    <w:qFormat/>
    <w:rsid w:val="005F3805"/>
    <w:rPr>
      <w:sz w:val="22"/>
      <w:szCs w:val="22"/>
    </w:rPr>
  </w:style>
  <w:style w:type="paragraph" w:styleId="a5">
    <w:name w:val="Balloon Text"/>
    <w:basedOn w:val="a"/>
    <w:link w:val="a6"/>
    <w:uiPriority w:val="99"/>
    <w:semiHidden/>
    <w:unhideWhenUsed/>
    <w:rsid w:val="00152C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52C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192.168.1.30\&#1091;&#1084;&#1091;\&#1054;&#1090;&#1076;&#1077;&#1083;&#1099;%20&#1080;%20&#1089;&#1083;&#1091;&#1078;&#1073;&#1099;\&#1059;&#1052;&#1059;\74%20&#1044;&#1080;&#1089;&#1087;&#1077;&#1090;&#1095;&#1077;&#1088;&#1089;&#1082;&#1072;&#1103;\&#1047;&#1040;&#1054;&#1063;&#1050;&#1040;%20&#1047;&#1080;&#1084;&#1085;&#1103;&#1103;%20&#1089;&#1077;&#1089;&#1089;&#1080;&#1103;%202019-20%20&#1085;&#1077;%20&#1091;&#1090;&#1074;&#1077;&#1088;&#1078;&#1076;&#1077;&#1085;&#1086;\9&#1047;&#1050;01&#1079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9ЗК01з.dot</Template>
  <TotalTime>0</TotalTime>
  <Pages>3</Pages>
  <Words>2130</Words>
  <Characters>12145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umuolga</dc:creator>
  <cp:keywords/>
  <cp:lastModifiedBy>Айгуль Сахабутдинова</cp:lastModifiedBy>
  <cp:revision>2</cp:revision>
  <cp:lastPrinted>2025-12-25T07:58:00Z</cp:lastPrinted>
  <dcterms:created xsi:type="dcterms:W3CDTF">2026-04-09T18:28:00Z</dcterms:created>
  <dcterms:modified xsi:type="dcterms:W3CDTF">2026-04-09T18:28:00Z</dcterms:modified>
</cp:coreProperties>
</file>