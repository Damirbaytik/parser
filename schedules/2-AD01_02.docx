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F65" w:rsidRDefault="00BA0F65" w:rsidP="00BA0F65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BA0F65" w:rsidRPr="005E0BDD" w:rsidRDefault="00BA0F65" w:rsidP="00BA0F65">
      <w:pPr>
        <w:pStyle w:val="1"/>
        <w:rPr>
          <w:sz w:val="16"/>
          <w:szCs w:val="16"/>
        </w:rPr>
      </w:pPr>
    </w:p>
    <w:p w:rsidR="00BA0F65" w:rsidRPr="005E0BDD" w:rsidRDefault="00BA0F65" w:rsidP="00BA0F6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BA0F65" w:rsidRPr="005E0BDD" w:rsidRDefault="00BA0F65" w:rsidP="00BA0F6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BA0F65" w:rsidRPr="005E0BDD" w:rsidRDefault="0034275A" w:rsidP="00BA0F65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26.01.2026</w:t>
      </w:r>
      <w:r w:rsidR="00BA0F65">
        <w:rPr>
          <w:sz w:val="16"/>
          <w:szCs w:val="16"/>
        </w:rPr>
        <w:t xml:space="preserve"> г.  (12 </w:t>
      </w:r>
      <w:r w:rsidR="00BA0F65" w:rsidRPr="005E0BDD">
        <w:rPr>
          <w:sz w:val="16"/>
          <w:szCs w:val="16"/>
        </w:rPr>
        <w:t xml:space="preserve">недель)  </w:t>
      </w:r>
      <w:r w:rsidR="00BA0F65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</w:t>
      </w:r>
      <w:r w:rsidR="00BA0F65" w:rsidRPr="005E0BDD">
        <w:rPr>
          <w:sz w:val="16"/>
          <w:szCs w:val="16"/>
        </w:rPr>
        <w:t xml:space="preserve"> ________________И.Э.Вильданов</w:t>
      </w:r>
    </w:p>
    <w:p w:rsidR="00BA0F65" w:rsidRDefault="00BA0F65" w:rsidP="00BA0F65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BA0F65" w:rsidRDefault="00BA0F65" w:rsidP="00BA0F65">
      <w:pPr>
        <w:pStyle w:val="1"/>
        <w:rPr>
          <w:sz w:val="16"/>
          <w:szCs w:val="16"/>
        </w:rPr>
      </w:pPr>
    </w:p>
    <w:p w:rsidR="00BA0F65" w:rsidRDefault="00BA0F65" w:rsidP="00BA0F65">
      <w:pPr>
        <w:pStyle w:val="1"/>
        <w:rPr>
          <w:sz w:val="16"/>
          <w:szCs w:val="16"/>
        </w:rPr>
      </w:pPr>
    </w:p>
    <w:p w:rsidR="00BA0F65" w:rsidRPr="00C705A1" w:rsidRDefault="00BA0F65" w:rsidP="00BA0F65">
      <w:pPr>
        <w:pStyle w:val="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 w:rsidR="00BA0F65" w:rsidRDefault="00BA0F65" w:rsidP="00BA0F65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4</w:t>
      </w:r>
      <w:r w:rsidRPr="00C705A1">
        <w:rPr>
          <w:sz w:val="16"/>
          <w:szCs w:val="16"/>
        </w:rPr>
        <w:t xml:space="preserve">  курса  </w:t>
      </w:r>
      <w:r w:rsidR="004144DD" w:rsidRPr="00763398">
        <w:rPr>
          <w:sz w:val="16"/>
          <w:szCs w:val="16"/>
          <w:u w:val="single"/>
        </w:rPr>
        <w:t>Института транспортных сооружений</w:t>
      </w:r>
    </w:p>
    <w:p w:rsidR="00BA0F65" w:rsidRDefault="00BA0F65" w:rsidP="00BA0F65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="004144DD">
        <w:rPr>
          <w:sz w:val="16"/>
          <w:szCs w:val="16"/>
        </w:rPr>
        <w:t>аправление подготовки 08</w:t>
      </w:r>
      <w:r w:rsidRPr="00A230E3">
        <w:rPr>
          <w:sz w:val="16"/>
          <w:szCs w:val="16"/>
        </w:rPr>
        <w:t>.0</w:t>
      </w:r>
      <w:r w:rsidR="004144DD">
        <w:rPr>
          <w:sz w:val="16"/>
          <w:szCs w:val="16"/>
        </w:rPr>
        <w:t>3.01</w:t>
      </w:r>
      <w:r>
        <w:rPr>
          <w:sz w:val="16"/>
          <w:szCs w:val="16"/>
        </w:rPr>
        <w:t xml:space="preserve"> Строительство </w:t>
      </w:r>
    </w:p>
    <w:p w:rsidR="00BA0F65" w:rsidRDefault="00BA0F65" w:rsidP="00BA0F65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(профиль) «</w:t>
      </w:r>
      <w:hyperlink r:id="rId5" w:tgtFrame="_blank" w:history="1">
        <w:r w:rsidR="004144DD">
          <w:rPr>
            <w:sz w:val="16"/>
            <w:szCs w:val="16"/>
            <w:u w:val="single"/>
          </w:rPr>
          <w:t>Автомобильные</w:t>
        </w:r>
        <w:r w:rsidR="004144DD" w:rsidRPr="00763398">
          <w:rPr>
            <w:sz w:val="16"/>
            <w:szCs w:val="16"/>
            <w:u w:val="single"/>
          </w:rPr>
          <w:t xml:space="preserve"> дорог</w:t>
        </w:r>
        <w:r w:rsidR="004144DD">
          <w:rPr>
            <w:sz w:val="16"/>
            <w:szCs w:val="16"/>
            <w:u w:val="single"/>
          </w:rPr>
          <w:t>и, аэродромы и объекты</w:t>
        </w:r>
        <w:r w:rsidR="004144DD" w:rsidRPr="00763398">
          <w:rPr>
            <w:sz w:val="16"/>
            <w:szCs w:val="16"/>
            <w:u w:val="single"/>
          </w:rPr>
          <w:t xml:space="preserve"> транспортной инфраструктуры</w:t>
        </w:r>
      </w:hyperlink>
      <w:r w:rsidRPr="00A230E3">
        <w:rPr>
          <w:sz w:val="16"/>
          <w:szCs w:val="16"/>
        </w:rPr>
        <w:t xml:space="preserve">» </w:t>
      </w:r>
    </w:p>
    <w:p w:rsidR="00960A7E" w:rsidRDefault="00BA0F65" w:rsidP="00BA0F65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 w:rsidR="0034275A"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BA0F65" w:rsidRPr="00BA0F65" w:rsidRDefault="00BA0F65" w:rsidP="00BA0F65">
      <w:pPr>
        <w:pStyle w:val="1"/>
        <w:rPr>
          <w:sz w:val="16"/>
          <w:szCs w:val="1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568"/>
        <w:gridCol w:w="708"/>
        <w:gridCol w:w="1274"/>
        <w:gridCol w:w="4112"/>
        <w:gridCol w:w="3553"/>
      </w:tblGrid>
      <w:tr w:rsidR="00A80671" w:rsidRPr="00A87917" w:rsidTr="00D66006">
        <w:trPr>
          <w:cantSplit/>
          <w:trHeight w:val="382"/>
        </w:trPr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87917">
              <w:rPr>
                <w:rFonts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263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87917">
              <w:rPr>
                <w:rFonts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87917">
              <w:rPr>
                <w:rFonts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590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87917">
              <w:rPr>
                <w:rFonts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1905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BA0F65" w:rsidRPr="00A87917" w:rsidRDefault="0034275A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</w:t>
            </w:r>
            <w:r w:rsidR="00BA0F65" w:rsidRPr="00A87917">
              <w:rPr>
                <w:rFonts w:ascii="Times New Roman" w:hAnsi="Times New Roman"/>
                <w:sz w:val="14"/>
                <w:szCs w:val="14"/>
              </w:rPr>
              <w:t>АД01</w:t>
            </w:r>
          </w:p>
        </w:tc>
        <w:tc>
          <w:tcPr>
            <w:tcW w:w="1646" w:type="pct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A0F65" w:rsidRPr="00A87917" w:rsidRDefault="0034275A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</w:t>
            </w:r>
            <w:r w:rsidR="00BA0F65" w:rsidRPr="00A87917">
              <w:rPr>
                <w:rFonts w:ascii="Times New Roman" w:hAnsi="Times New Roman"/>
                <w:sz w:val="14"/>
                <w:szCs w:val="14"/>
              </w:rPr>
              <w:t>АД02</w:t>
            </w:r>
          </w:p>
        </w:tc>
      </w:tr>
      <w:tr w:rsidR="00A80671" w:rsidRPr="00A87917" w:rsidTr="00D66006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87917">
              <w:rPr>
                <w:rFonts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90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A0F65" w:rsidRPr="00A87917" w:rsidRDefault="00BA0F65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8067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A0F65" w:rsidRPr="00A87917" w:rsidRDefault="00BA0F65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8067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CA34AF" w:rsidP="005D0970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(Практические) доц. Зиннуров Т. А.</w:t>
            </w:r>
            <w:r w:rsidR="002D26C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A87917">
              <w:rPr>
                <w:rFonts w:ascii="Times New Roman" w:hAnsi="Times New Roman"/>
                <w:sz w:val="14"/>
                <w:szCs w:val="14"/>
              </w:rPr>
              <w:t xml:space="preserve"> 5-</w:t>
            </w:r>
            <w:r w:rsidR="005D0970" w:rsidRPr="00A87917">
              <w:rPr>
                <w:rFonts w:ascii="Times New Roman" w:hAnsi="Times New Roman"/>
                <w:sz w:val="14"/>
                <w:szCs w:val="14"/>
              </w:rPr>
              <w:t>310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8067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CA34AF" w:rsidP="005D0970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 xml:space="preserve">Изыскание и проектирование мостов и искусственных сооружений (Практические) доц. Зиннуров Т. А. </w:t>
            </w:r>
            <w:r w:rsidR="002D26C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A87917">
              <w:rPr>
                <w:rFonts w:ascii="Times New Roman" w:hAnsi="Times New Roman"/>
                <w:sz w:val="14"/>
                <w:szCs w:val="14"/>
              </w:rPr>
              <w:t>5-</w:t>
            </w:r>
            <w:r w:rsidR="005D0970" w:rsidRPr="00A87917">
              <w:rPr>
                <w:rFonts w:ascii="Times New Roman" w:hAnsi="Times New Roman"/>
                <w:sz w:val="14"/>
                <w:szCs w:val="14"/>
              </w:rPr>
              <w:t>310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8067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A80671" w:rsidRPr="00A87917" w:rsidRDefault="00A8067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671" w:rsidRPr="00A87917" w:rsidRDefault="00A8067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671" w:rsidRPr="00A87917" w:rsidRDefault="00A8067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671" w:rsidRPr="00A87917" w:rsidRDefault="00A8067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A80671" w:rsidRPr="00A87917" w:rsidRDefault="00A8067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(Лекции) доц. Зиннуров Т. А. 5-312</w:t>
            </w:r>
          </w:p>
        </w:tc>
      </w:tr>
      <w:tr w:rsidR="00A8067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A80671" w:rsidRPr="00A87917" w:rsidRDefault="00A8067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671" w:rsidRPr="00A87917" w:rsidRDefault="00A8067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671" w:rsidRPr="00A87917" w:rsidRDefault="00A8067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80671" w:rsidRPr="00A87917" w:rsidRDefault="00A8067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A80671" w:rsidRPr="00A87917" w:rsidRDefault="00A80671" w:rsidP="00A8067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(Лекции) доц. Зиннуров Т. А. 5-31</w:t>
            </w:r>
            <w:r w:rsidR="005D0970" w:rsidRPr="00A87917">
              <w:rPr>
                <w:rFonts w:ascii="Times New Roman" w:hAnsi="Times New Roman"/>
                <w:sz w:val="14"/>
                <w:szCs w:val="14"/>
              </w:rPr>
              <w:t>0</w:t>
            </w:r>
          </w:p>
        </w:tc>
      </w:tr>
      <w:tr w:rsidR="00D66006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A0F65" w:rsidRPr="00A87917" w:rsidRDefault="00BA0F65" w:rsidP="005D0970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Изыскание и проектирование мостов и искусств</w:t>
            </w:r>
            <w:r w:rsidR="00A80671" w:rsidRPr="00A87917">
              <w:rPr>
                <w:rFonts w:ascii="Times New Roman" w:hAnsi="Times New Roman"/>
                <w:sz w:val="14"/>
                <w:szCs w:val="14"/>
              </w:rPr>
              <w:t xml:space="preserve">енных сооружений (Практические) доц. Зиннуров Т. А. </w:t>
            </w:r>
            <w:r w:rsidRPr="00A87917">
              <w:rPr>
                <w:rFonts w:ascii="Times New Roman" w:hAnsi="Times New Roman"/>
                <w:sz w:val="14"/>
                <w:szCs w:val="14"/>
              </w:rPr>
              <w:t>5-</w:t>
            </w:r>
            <w:r w:rsidR="005D0970" w:rsidRPr="00A87917">
              <w:rPr>
                <w:rFonts w:ascii="Times New Roman" w:hAnsi="Times New Roman"/>
                <w:sz w:val="14"/>
                <w:szCs w:val="14"/>
              </w:rPr>
              <w:t>310</w:t>
            </w:r>
          </w:p>
        </w:tc>
      </w:tr>
      <w:tr w:rsidR="00D66006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A0F65" w:rsidRPr="00A87917" w:rsidRDefault="00BA0F65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BA0F65" w:rsidRPr="00A87917" w:rsidRDefault="00BA0F65" w:rsidP="005D0970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 xml:space="preserve">Изыскание и проектирование мостов и искусственных </w:t>
            </w:r>
            <w:r w:rsidR="00A80671" w:rsidRPr="00A87917">
              <w:rPr>
                <w:rFonts w:ascii="Times New Roman" w:hAnsi="Times New Roman"/>
                <w:sz w:val="14"/>
                <w:szCs w:val="14"/>
              </w:rPr>
              <w:t xml:space="preserve">сооружений (Практические) доц. Зиннуров Т. А. </w:t>
            </w:r>
            <w:r w:rsidRPr="00A87917">
              <w:rPr>
                <w:rFonts w:ascii="Times New Roman" w:hAnsi="Times New Roman"/>
                <w:sz w:val="14"/>
                <w:szCs w:val="14"/>
              </w:rPr>
              <w:t>5-</w:t>
            </w:r>
            <w:r w:rsidR="005D0970" w:rsidRPr="00A87917">
              <w:rPr>
                <w:rFonts w:ascii="Times New Roman" w:hAnsi="Times New Roman"/>
                <w:sz w:val="14"/>
                <w:szCs w:val="14"/>
              </w:rPr>
              <w:t>310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A626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2F7BE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A626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2F7BE1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87917">
              <w:rPr>
                <w:rFonts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90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2F7BE1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B0343E" w:rsidP="00463D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Проектирование городских улиц (Практические)</w:t>
            </w:r>
            <w:r w:rsidRPr="00A87917">
              <w:rPr>
                <w:rFonts w:ascii="Times New Roman" w:hAnsi="Times New Roman"/>
                <w:sz w:val="14"/>
                <w:szCs w:val="14"/>
              </w:rPr>
              <w:br/>
              <w:t>доц. Логинова О.А.  5-312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E2480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2F7BE1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463DD2" w:rsidP="00463D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Проектирование городских улиц (Практические)</w:t>
            </w:r>
            <w:r w:rsidRPr="00A87917">
              <w:rPr>
                <w:rFonts w:ascii="Times New Roman" w:hAnsi="Times New Roman"/>
                <w:sz w:val="14"/>
                <w:szCs w:val="14"/>
              </w:rPr>
              <w:br/>
              <w:t>доц. Логинова О.А.  5-312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AE6A5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AE6A5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Проектирование городских улиц (Лекции) доц. Логинова О. А. 5-312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AE6A5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Проектирование городских улиц (Лекции) доц. Логинова О. А. 5-312</w:t>
            </w:r>
          </w:p>
        </w:tc>
      </w:tr>
      <w:tr w:rsidR="002F7BE1" w:rsidRPr="00A87917" w:rsidTr="002F7BE1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Проектирование городских улиц (Лекции) доц. Логинова О. А. 5-312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F04E8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(Лекции) доц. Зиннуров Т. А. 5-312</w:t>
            </w:r>
          </w:p>
        </w:tc>
      </w:tr>
      <w:tr w:rsidR="002F7BE1" w:rsidRPr="00A87917" w:rsidTr="002A6267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(Практические) доц. Зиннуров Т. А. 5-310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921CE" w:rsidP="006922D9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Ремонт и эксплуатация мостов (Лекции)</w:t>
            </w:r>
            <w:r w:rsidRPr="00A87917">
              <w:rPr>
                <w:rFonts w:ascii="Times New Roman" w:hAnsi="Times New Roman"/>
                <w:sz w:val="14"/>
                <w:szCs w:val="14"/>
              </w:rPr>
              <w:br/>
              <w:t>доц. Ахтариев Р.В. 5-</w:t>
            </w:r>
            <w:r>
              <w:rPr>
                <w:rFonts w:ascii="Times New Roman" w:hAnsi="Times New Roman"/>
                <w:sz w:val="14"/>
                <w:szCs w:val="14"/>
              </w:rPr>
              <w:t>312</w:t>
            </w:r>
          </w:p>
        </w:tc>
      </w:tr>
      <w:tr w:rsidR="002F7BE1" w:rsidRPr="00A87917" w:rsidTr="002A6267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6922D9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921C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(Практические) доц. Зиннуров Т. А. 5-310</w:t>
            </w:r>
          </w:p>
        </w:tc>
      </w:tr>
      <w:tr w:rsidR="002F7BE1" w:rsidRPr="00A87917" w:rsidTr="002A6267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A626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18:50:00 - 20:20:00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Ремонт и эксплуатация мостов (Лекции)</w:t>
            </w:r>
            <w:r w:rsidRPr="00A87917">
              <w:rPr>
                <w:rFonts w:ascii="Times New Roman" w:hAnsi="Times New Roman"/>
                <w:sz w:val="14"/>
                <w:szCs w:val="14"/>
              </w:rPr>
              <w:br/>
              <w:t>доц. Ахтариев Р.В. 5-</w:t>
            </w:r>
            <w:r w:rsidR="002921CE">
              <w:rPr>
                <w:rFonts w:ascii="Times New Roman" w:hAnsi="Times New Roman"/>
                <w:sz w:val="14"/>
                <w:szCs w:val="14"/>
              </w:rPr>
              <w:t>312</w:t>
            </w:r>
          </w:p>
        </w:tc>
      </w:tr>
      <w:tr w:rsidR="002F7BE1" w:rsidRPr="00A87917" w:rsidTr="002A6267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A6267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87917">
              <w:rPr>
                <w:rFonts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90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74383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74383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74383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6A4706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D0F41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(Практические)</w:t>
            </w:r>
            <w:r w:rsidRPr="00DD0F41">
              <w:rPr>
                <w:rFonts w:ascii="Times New Roman" w:hAnsi="Times New Roman"/>
                <w:sz w:val="14"/>
                <w:szCs w:val="14"/>
              </w:rPr>
              <w:br/>
              <w:t>доц. Ильина О. Н. 5-311</w:t>
            </w:r>
          </w:p>
        </w:tc>
      </w:tr>
      <w:tr w:rsidR="006A4706" w:rsidRPr="00A87917" w:rsidTr="006A47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6A4706" w:rsidRPr="00A87917" w:rsidRDefault="006A4706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4706" w:rsidRPr="00A87917" w:rsidRDefault="006A4706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4706" w:rsidRPr="00A87917" w:rsidRDefault="006A4706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A4706" w:rsidRPr="00A87917" w:rsidRDefault="006A4706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6A4706" w:rsidRPr="00A87917" w:rsidRDefault="006A4706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D0F41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(Лекции) доц. Ильина О. Н. 5-31</w:t>
            </w:r>
            <w:r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F04E8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 xml:space="preserve">Реконструкция автомобильных дорог </w:t>
            </w:r>
            <w:r w:rsidR="002921CE">
              <w:rPr>
                <w:rFonts w:ascii="Times New Roman" w:hAnsi="Times New Roman"/>
                <w:sz w:val="14"/>
                <w:szCs w:val="14"/>
              </w:rPr>
              <w:t>(Лекции) доц. Ильина О. Н. 5-311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A87917" w:rsidRDefault="002F7BE1" w:rsidP="00F04E8E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 xml:space="preserve">Реконструкция автомобильных дорог </w:t>
            </w:r>
            <w:r w:rsidR="002921CE">
              <w:rPr>
                <w:rFonts w:ascii="Times New Roman" w:hAnsi="Times New Roman"/>
                <w:sz w:val="14"/>
                <w:szCs w:val="14"/>
              </w:rPr>
              <w:t>(Лекции) доц. Ильина О. Н. 5-311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921CE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</w:t>
            </w:r>
            <w:r w:rsidR="002921CE" w:rsidRPr="002921CE">
              <w:rPr>
                <w:rFonts w:ascii="Times New Roman" w:hAnsi="Times New Roman"/>
                <w:sz w:val="14"/>
                <w:szCs w:val="14"/>
              </w:rPr>
              <w:t>)</w:t>
            </w:r>
            <w:r w:rsidR="002921CE" w:rsidRPr="002921CE">
              <w:rPr>
                <w:rFonts w:ascii="Times New Roman" w:hAnsi="Times New Roman"/>
                <w:sz w:val="14"/>
                <w:szCs w:val="14"/>
              </w:rPr>
              <w:br/>
              <w:t>ст.преп. Коновалов Н. В. НОЦ,Дороги 5-108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21695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921CE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(Практические)</w:t>
            </w:r>
            <w:r w:rsidRPr="002921CE">
              <w:rPr>
                <w:rFonts w:ascii="Times New Roman" w:hAnsi="Times New Roman"/>
                <w:sz w:val="14"/>
                <w:szCs w:val="14"/>
              </w:rPr>
              <w:br/>
              <w:t>доц. Ильина О. Н. 5-</w:t>
            </w:r>
            <w:r w:rsidR="00216956" w:rsidRPr="002921CE">
              <w:rPr>
                <w:rFonts w:ascii="Times New Roman" w:hAnsi="Times New Roman"/>
                <w:sz w:val="14"/>
                <w:szCs w:val="14"/>
              </w:rPr>
              <w:t>31</w:t>
            </w:r>
            <w:r w:rsidR="002921CE" w:rsidRPr="002921CE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921CE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</w:t>
            </w:r>
            <w:r w:rsidR="002921CE" w:rsidRPr="002921CE">
              <w:rPr>
                <w:rFonts w:ascii="Times New Roman" w:hAnsi="Times New Roman"/>
                <w:sz w:val="14"/>
                <w:szCs w:val="14"/>
              </w:rPr>
              <w:t>)</w:t>
            </w:r>
            <w:r w:rsidR="002921CE" w:rsidRPr="002921CE">
              <w:rPr>
                <w:rFonts w:ascii="Times New Roman" w:hAnsi="Times New Roman"/>
                <w:sz w:val="14"/>
                <w:szCs w:val="14"/>
              </w:rPr>
              <w:br/>
              <w:t>ст.преп. Коновалов Н. В. НОЦ,Дороги 5-108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21695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921CE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(Практические)</w:t>
            </w:r>
            <w:r w:rsidRPr="002921CE">
              <w:rPr>
                <w:rFonts w:ascii="Times New Roman" w:hAnsi="Times New Roman"/>
                <w:sz w:val="14"/>
                <w:szCs w:val="14"/>
              </w:rPr>
              <w:br/>
              <w:t>доц. Ильина О. Н. 5-</w:t>
            </w:r>
            <w:r w:rsidR="00216956" w:rsidRPr="002921CE">
              <w:rPr>
                <w:rFonts w:ascii="Times New Roman" w:hAnsi="Times New Roman"/>
                <w:sz w:val="14"/>
                <w:szCs w:val="14"/>
              </w:rPr>
              <w:t>31</w:t>
            </w:r>
            <w:r w:rsidR="002921CE" w:rsidRPr="002921CE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2E557B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921CE">
              <w:rPr>
                <w:rFonts w:ascii="Times New Roman" w:hAnsi="Times New Roman"/>
                <w:sz w:val="14"/>
                <w:szCs w:val="14"/>
              </w:rPr>
              <w:t xml:space="preserve">Автоматизированное проектирование автомобильных дорог </w:t>
            </w:r>
            <w:r w:rsidR="00960B6C">
              <w:rPr>
                <w:rFonts w:ascii="Times New Roman" w:hAnsi="Times New Roman"/>
                <w:sz w:val="14"/>
                <w:szCs w:val="14"/>
              </w:rPr>
              <w:t>(Лекции) доц. Нагимов Р.Р. 5-311 до 26.03.2026г</w:t>
            </w:r>
          </w:p>
        </w:tc>
      </w:tr>
      <w:tr w:rsidR="002F7BE1" w:rsidRPr="00A87917" w:rsidTr="002E557B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2E557B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921CE">
              <w:rPr>
                <w:rFonts w:ascii="Times New Roman" w:hAnsi="Times New Roman"/>
                <w:sz w:val="14"/>
                <w:szCs w:val="14"/>
              </w:rPr>
              <w:t xml:space="preserve">Автоматизированное проектирование автомобильных дорог </w:t>
            </w:r>
            <w:r w:rsidR="00960B6C">
              <w:rPr>
                <w:rFonts w:ascii="Times New Roman" w:hAnsi="Times New Roman"/>
                <w:sz w:val="14"/>
                <w:szCs w:val="14"/>
              </w:rPr>
              <w:t>(Лекции) доц. Нагимов Р.Р. 5-311 до 26.03.2026г.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18:50:00 - 20:20:00</w:t>
            </w: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2E557B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921CE" w:rsidRPr="00A87917" w:rsidTr="00DD0F41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921CE" w:rsidRPr="00A87917" w:rsidRDefault="002921C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921CE" w:rsidRPr="00A87917" w:rsidRDefault="002921C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921CE" w:rsidRPr="00A87917" w:rsidRDefault="002921C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921CE" w:rsidRPr="00A87917" w:rsidRDefault="002921C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921CE" w:rsidRPr="002921CE" w:rsidRDefault="002921C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87917">
              <w:rPr>
                <w:rFonts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90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2921CE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2921CE" w:rsidRDefault="002F7BE1" w:rsidP="009F69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2921CE" w:rsidRDefault="002921C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921CE">
              <w:rPr>
                <w:rFonts w:ascii="Times New Roman" w:hAnsi="Times New Roman"/>
                <w:sz w:val="14"/>
                <w:szCs w:val="14"/>
              </w:rPr>
              <w:t>Эксплуатация автомобильных дорог (Лекции)</w:t>
            </w:r>
            <w:r w:rsidRPr="002921CE">
              <w:rPr>
                <w:rFonts w:ascii="Times New Roman" w:hAnsi="Times New Roman"/>
                <w:sz w:val="14"/>
                <w:szCs w:val="14"/>
              </w:rPr>
              <w:br/>
              <w:t>доц. Хафизов Э. Р. 5-312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2921CE" w:rsidRDefault="002921C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921CE">
              <w:rPr>
                <w:rFonts w:ascii="Times New Roman" w:hAnsi="Times New Roman"/>
                <w:sz w:val="14"/>
                <w:szCs w:val="14"/>
              </w:rPr>
              <w:t>Эксплуатация автомобильных дорог (Лекции)</w:t>
            </w:r>
            <w:r w:rsidRPr="002921CE">
              <w:rPr>
                <w:rFonts w:ascii="Times New Roman" w:hAnsi="Times New Roman"/>
                <w:sz w:val="14"/>
                <w:szCs w:val="14"/>
              </w:rPr>
              <w:br/>
              <w:t>доц. Хафизов Э. Р. 5-312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F69AB" w:rsidRPr="00A87917" w:rsidTr="00106197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9F69AB" w:rsidRPr="00A87917" w:rsidRDefault="009F69AB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69AB" w:rsidRPr="00A87917" w:rsidRDefault="009F69AB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69AB" w:rsidRPr="00A87917" w:rsidRDefault="009F69AB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69AB" w:rsidRPr="00A87917" w:rsidRDefault="009F69AB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9F69AB" w:rsidRPr="006A4706" w:rsidRDefault="009F69AB" w:rsidP="009F69AB">
            <w:pPr>
              <w:tabs>
                <w:tab w:val="left" w:pos="4112"/>
              </w:tabs>
              <w:spacing w:after="0"/>
              <w:ind w:right="-28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A4706">
              <w:rPr>
                <w:rFonts w:ascii="Times New Roman" w:hAnsi="Times New Roman"/>
                <w:sz w:val="14"/>
                <w:szCs w:val="14"/>
              </w:rPr>
              <w:t>Эксплуатация автомобильных дорог (Практические)</w:t>
            </w:r>
            <w:r w:rsidRPr="006A4706">
              <w:rPr>
                <w:rFonts w:ascii="Times New Roman" w:hAnsi="Times New Roman"/>
                <w:sz w:val="14"/>
                <w:szCs w:val="14"/>
              </w:rPr>
              <w:br/>
              <w:t>доц. Хафизов Э. Р. 5-312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9F69AB" w:rsidRPr="006A4706" w:rsidRDefault="009F69AB" w:rsidP="009F69AB">
            <w:pPr>
              <w:tabs>
                <w:tab w:val="left" w:pos="4112"/>
              </w:tabs>
              <w:spacing w:after="0"/>
              <w:ind w:right="-281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A4706">
              <w:rPr>
                <w:rFonts w:ascii="Times New Roman" w:hAnsi="Times New Roman"/>
                <w:sz w:val="14"/>
                <w:szCs w:val="14"/>
              </w:rPr>
              <w:t>Ремонт и эксплуатация мостов (Практические)</w:t>
            </w:r>
            <w:r w:rsidRPr="006A4706">
              <w:rPr>
                <w:rFonts w:ascii="Times New Roman" w:hAnsi="Times New Roman"/>
                <w:sz w:val="14"/>
                <w:szCs w:val="14"/>
              </w:rPr>
              <w:br/>
              <w:t>асс. Гришин И. В. 5-313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DD0F41" w:rsidRDefault="00DD0F4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D0F41">
              <w:rPr>
                <w:rFonts w:ascii="Times New Roman" w:hAnsi="Times New Roman"/>
                <w:sz w:val="14"/>
                <w:szCs w:val="14"/>
              </w:rPr>
              <w:t>Эксплуатация автомобильных дорог (Практические)</w:t>
            </w:r>
            <w:r w:rsidRPr="00DD0F41">
              <w:rPr>
                <w:rFonts w:ascii="Times New Roman" w:hAnsi="Times New Roman"/>
                <w:sz w:val="14"/>
                <w:szCs w:val="14"/>
              </w:rPr>
              <w:br/>
              <w:t>доц. Хафизов Э. Р. 5-312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DD0F41" w:rsidRDefault="00DD0F41" w:rsidP="0021695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D0F41">
              <w:rPr>
                <w:rFonts w:ascii="Times New Roman" w:hAnsi="Times New Roman"/>
                <w:sz w:val="14"/>
                <w:szCs w:val="14"/>
              </w:rPr>
              <w:t>Ремонт и эксплуатация мостов (Практические)</w:t>
            </w:r>
            <w:r w:rsidRPr="00DD0F41">
              <w:rPr>
                <w:rFonts w:ascii="Times New Roman" w:hAnsi="Times New Roman"/>
                <w:sz w:val="14"/>
                <w:szCs w:val="14"/>
              </w:rPr>
              <w:br/>
              <w:t>асс. Гришин И. В. 5-313</w:t>
            </w: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DD0F41" w:rsidRDefault="00DD0F4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D0F41">
              <w:rPr>
                <w:rFonts w:ascii="Times New Roman" w:hAnsi="Times New Roman"/>
                <w:sz w:val="14"/>
                <w:szCs w:val="14"/>
              </w:rPr>
              <w:t>Реконструкция автомобильных дорог (Практические)</w:t>
            </w:r>
            <w:r w:rsidRPr="00DD0F41">
              <w:rPr>
                <w:rFonts w:ascii="Times New Roman" w:hAnsi="Times New Roman"/>
                <w:sz w:val="14"/>
                <w:szCs w:val="14"/>
              </w:rPr>
              <w:br/>
              <w:t>ст. преп. Коновалов Н. В. НОЦ,Дороги 5-108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DD0F41" w:rsidRDefault="002F7BE1" w:rsidP="0021695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921CE" w:rsidRPr="00A87917" w:rsidTr="00DD0F41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921CE" w:rsidRPr="00A87917" w:rsidRDefault="002921CE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921CE" w:rsidRPr="00A87917" w:rsidRDefault="002921C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921CE" w:rsidRPr="00A87917" w:rsidRDefault="002921C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921CE" w:rsidRPr="00A87917" w:rsidRDefault="002921C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55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921CE" w:rsidRPr="00DD0F41" w:rsidRDefault="002921CE" w:rsidP="00216956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F7BE1" w:rsidRPr="00A87917" w:rsidTr="00D6600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A87917" w:rsidRDefault="002F7BE1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F7BE1" w:rsidRPr="002921CE" w:rsidRDefault="002F7BE1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A87917">
              <w:rPr>
                <w:rFonts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2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905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2921CE" w:rsidRDefault="00D673BE" w:rsidP="009F69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2921CE" w:rsidRDefault="00D673BE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2921CE" w:rsidRDefault="00D673BE" w:rsidP="009F69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2921CE" w:rsidRDefault="00D673BE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2921CE" w:rsidRDefault="00D673BE" w:rsidP="009F69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2921CE" w:rsidRDefault="00D673BE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2921CE" w:rsidRDefault="00D673BE" w:rsidP="009F69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2921CE" w:rsidRDefault="00D673BE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2921CE" w:rsidRDefault="00D673BE" w:rsidP="009F69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2921CE" w:rsidRDefault="00D673BE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2921CE" w:rsidRDefault="00D673BE" w:rsidP="009F69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2921CE" w:rsidRDefault="00D673BE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9F69AB" w:rsidRDefault="009F69AB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Проектирование городских улиц (Практические)</w:t>
            </w:r>
            <w:r w:rsidRPr="009F69AB">
              <w:rPr>
                <w:rFonts w:ascii="Times New Roman" w:hAnsi="Times New Roman"/>
                <w:sz w:val="14"/>
                <w:szCs w:val="14"/>
              </w:rPr>
              <w:br/>
              <w:t>доц. Логинова О.А.  5-312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9F69AB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</w:t>
            </w:r>
            <w:r w:rsidR="00E631F4">
              <w:rPr>
                <w:rFonts w:ascii="Times New Roman" w:hAnsi="Times New Roman"/>
                <w:sz w:val="14"/>
                <w:szCs w:val="14"/>
              </w:rPr>
              <w:t>ческие) доц. Буланов П. Е. 5-301</w:t>
            </w: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2921CE" w:rsidRDefault="00D673BE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9F69AB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</w:t>
            </w:r>
            <w:r w:rsidR="00E631F4">
              <w:rPr>
                <w:rFonts w:ascii="Times New Roman" w:hAnsi="Times New Roman"/>
                <w:sz w:val="14"/>
                <w:szCs w:val="14"/>
              </w:rPr>
              <w:t>ческие) доц. Буланов П. Е. 5-301</w:t>
            </w: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9F69AB" w:rsidRDefault="009F69AB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(Практические) доц. Буланов П. Е. 5-3</w:t>
            </w:r>
            <w:r w:rsidR="00E631F4">
              <w:rPr>
                <w:rFonts w:ascii="Times New Roman" w:hAnsi="Times New Roman"/>
                <w:sz w:val="14"/>
                <w:szCs w:val="14"/>
              </w:rPr>
              <w:t>01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9F69AB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Проектирование городских улиц (Практические)</w:t>
            </w:r>
            <w:r w:rsidRPr="009F69AB">
              <w:rPr>
                <w:rFonts w:ascii="Times New Roman" w:hAnsi="Times New Roman"/>
                <w:sz w:val="14"/>
                <w:szCs w:val="14"/>
              </w:rPr>
              <w:br/>
              <w:t>асс. Пермяков С. В. 5-312</w:t>
            </w: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A87917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9F69AB" w:rsidRDefault="009F69AB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(Практические) доц. Буланов П. Е. 5-3</w:t>
            </w:r>
            <w:r w:rsidR="00E631F4">
              <w:rPr>
                <w:rFonts w:ascii="Times New Roman" w:hAnsi="Times New Roman"/>
                <w:sz w:val="14"/>
                <w:szCs w:val="14"/>
              </w:rPr>
              <w:t>01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9F69AB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Проектирование городских улиц (Практические)</w:t>
            </w:r>
            <w:r w:rsidRPr="009F69AB">
              <w:rPr>
                <w:rFonts w:ascii="Times New Roman" w:hAnsi="Times New Roman"/>
                <w:sz w:val="14"/>
                <w:szCs w:val="14"/>
              </w:rPr>
              <w:br/>
              <w:t>асс. Пермяков С. В. 5-312</w:t>
            </w: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17:10:00 – 18:40:00</w:t>
            </w: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673BE" w:rsidRPr="002921CE" w:rsidRDefault="00D673BE" w:rsidP="00A562BD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673BE" w:rsidRPr="009F69AB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</w:t>
            </w:r>
            <w:r w:rsidR="007B7441">
              <w:rPr>
                <w:rFonts w:ascii="Times New Roman" w:hAnsi="Times New Roman"/>
                <w:sz w:val="14"/>
                <w:szCs w:val="14"/>
              </w:rPr>
              <w:t>ческие) доц. Буланов П. Е. 5-301</w:t>
            </w:r>
          </w:p>
        </w:tc>
      </w:tr>
      <w:tr w:rsidR="00D673BE" w:rsidRPr="00A87917" w:rsidTr="00901C2E">
        <w:trPr>
          <w:cantSplit/>
          <w:trHeight w:val="20"/>
        </w:trPr>
        <w:tc>
          <w:tcPr>
            <w:tcW w:w="268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textDirection w:val="btLr"/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63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2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2E557B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59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673BE" w:rsidRPr="00A87917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905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673BE" w:rsidRPr="009F69AB" w:rsidRDefault="009F69AB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(Практические) доц. Буланов П. Е. 5-3</w:t>
            </w:r>
            <w:r w:rsidR="007B7441">
              <w:rPr>
                <w:rFonts w:ascii="Times New Roman" w:hAnsi="Times New Roman"/>
                <w:sz w:val="14"/>
                <w:szCs w:val="14"/>
              </w:rPr>
              <w:t>01</w:t>
            </w:r>
          </w:p>
        </w:tc>
        <w:tc>
          <w:tcPr>
            <w:tcW w:w="164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673BE" w:rsidRPr="009F69AB" w:rsidRDefault="00D673BE" w:rsidP="00A562BD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F69AB">
              <w:rPr>
                <w:rFonts w:ascii="Times New Roman" w:hAnsi="Times New Roman"/>
                <w:sz w:val="14"/>
                <w:szCs w:val="14"/>
              </w:rPr>
              <w:t>Проектирование городских улиц (Практические)</w:t>
            </w:r>
            <w:r w:rsidRPr="009F69AB">
              <w:rPr>
                <w:rFonts w:ascii="Times New Roman" w:hAnsi="Times New Roman"/>
                <w:sz w:val="14"/>
                <w:szCs w:val="14"/>
              </w:rPr>
              <w:br/>
              <w:t>асс. Пермяков С. В. НОЦ,Дороги 5-108</w:t>
            </w:r>
          </w:p>
        </w:tc>
      </w:tr>
    </w:tbl>
    <w:p w:rsidR="00005838" w:rsidRDefault="00005838"/>
    <w:p w:rsidR="007F2476" w:rsidRDefault="007F2476"/>
    <w:p w:rsidR="001F5B7D" w:rsidRDefault="001F5B7D" w:rsidP="001F5B7D">
      <w:pPr>
        <w:spacing w:after="0"/>
        <w:jc w:val="center"/>
        <w:rPr>
          <w:rFonts w:ascii="Times New Roman" w:hAnsi="Times New Roman"/>
          <w:sz w:val="14"/>
          <w:szCs w:val="18"/>
          <w:u w:val="single"/>
        </w:rPr>
      </w:pPr>
    </w:p>
    <w:p w:rsidR="001F5B7D" w:rsidRPr="00946C8C" w:rsidRDefault="001F5B7D" w:rsidP="001F5B7D">
      <w:pPr>
        <w:spacing w:after="0"/>
        <w:jc w:val="center"/>
        <w:rPr>
          <w:rFonts w:ascii="Times New Roman" w:hAnsi="Times New Roman"/>
          <w:sz w:val="14"/>
          <w:szCs w:val="18"/>
          <w:u w:val="single"/>
        </w:rPr>
      </w:pPr>
      <w:r w:rsidRPr="00946C8C">
        <w:rPr>
          <w:rFonts w:ascii="Times New Roman" w:hAnsi="Times New Roman"/>
          <w:sz w:val="14"/>
          <w:szCs w:val="18"/>
          <w:u w:val="single"/>
        </w:rPr>
        <w:t>Р А З Р А Б О Т А Н О:</w:t>
      </w:r>
      <w:r w:rsidRPr="00446B87">
        <w:rPr>
          <w:rFonts w:ascii="Times New Roman" w:hAnsi="Times New Roman"/>
          <w:sz w:val="14"/>
          <w:szCs w:val="18"/>
        </w:rPr>
        <w:t xml:space="preserve">                                                                                                                   </w:t>
      </w:r>
      <w:r w:rsidRPr="00946C8C">
        <w:rPr>
          <w:rFonts w:ascii="Times New Roman" w:hAnsi="Times New Roman"/>
          <w:sz w:val="14"/>
          <w:szCs w:val="18"/>
          <w:u w:val="single"/>
        </w:rPr>
        <w:t>С О Г Л А С О В А Н О:</w:t>
      </w:r>
    </w:p>
    <w:p w:rsidR="001F5B7D" w:rsidRPr="00946C8C" w:rsidRDefault="001F5B7D" w:rsidP="001F5B7D">
      <w:pPr>
        <w:spacing w:after="0"/>
        <w:jc w:val="center"/>
        <w:rPr>
          <w:rFonts w:ascii="Times New Roman" w:hAnsi="Times New Roman"/>
          <w:sz w:val="6"/>
          <w:szCs w:val="10"/>
          <w:u w:val="single"/>
        </w:rPr>
      </w:pPr>
    </w:p>
    <w:tbl>
      <w:tblPr>
        <w:tblW w:w="180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 w:rsidR="001F5B7D" w:rsidRPr="00A87917" w:rsidTr="002E557B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1F5B7D" w:rsidRPr="0034275A" w:rsidRDefault="001F5B7D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 xml:space="preserve"> Начальник учебного отдела </w:t>
            </w:r>
          </w:p>
          <w:p w:rsidR="002A6267" w:rsidRPr="0034275A" w:rsidRDefault="002A6267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  <w:p w:rsidR="001F5B7D" w:rsidRPr="00946C8C" w:rsidRDefault="001F5B7D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>________________ / А.А. Хамидуллина /</w:t>
            </w:r>
          </w:p>
          <w:p w:rsidR="001F5B7D" w:rsidRPr="00946C8C" w:rsidRDefault="001F5B7D" w:rsidP="002E557B">
            <w:pPr>
              <w:spacing w:before="20" w:after="0"/>
              <w:ind w:left="-113" w:right="-113" w:firstLine="1168"/>
              <w:jc w:val="right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1F5B7D" w:rsidRPr="00946C8C" w:rsidRDefault="001F5B7D" w:rsidP="002E557B">
            <w:pPr>
              <w:spacing w:before="20" w:after="0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1F5B7D" w:rsidRPr="0034275A" w:rsidRDefault="001F5B7D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 xml:space="preserve"> Начальник УМУ </w:t>
            </w:r>
          </w:p>
          <w:p w:rsidR="002A6267" w:rsidRPr="0034275A" w:rsidRDefault="002A6267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  <w:p w:rsidR="001F5B7D" w:rsidRPr="00946C8C" w:rsidRDefault="001F5B7D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>________________ /И.В.Колесникова/</w:t>
            </w:r>
          </w:p>
          <w:p w:rsidR="001F5B7D" w:rsidRPr="00946C8C" w:rsidRDefault="001F5B7D" w:rsidP="002E557B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1F5B7D" w:rsidRPr="00946C8C" w:rsidRDefault="001F5B7D" w:rsidP="002E557B">
            <w:pPr>
              <w:spacing w:before="20" w:after="0"/>
              <w:jc w:val="center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1F5B7D" w:rsidRPr="0034275A" w:rsidRDefault="001F5B7D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 xml:space="preserve"> Директор ИТС</w:t>
            </w:r>
          </w:p>
          <w:p w:rsidR="002A6267" w:rsidRPr="0034275A" w:rsidRDefault="002A6267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  <w:p w:rsidR="001F5B7D" w:rsidRPr="00946C8C" w:rsidRDefault="001F5B7D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>________________ / А.Ю.Фомин /</w:t>
            </w:r>
          </w:p>
          <w:p w:rsidR="001F5B7D" w:rsidRPr="00946C8C" w:rsidRDefault="001F5B7D" w:rsidP="002E557B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1F5B7D" w:rsidRPr="00946C8C" w:rsidRDefault="001F5B7D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1F5B7D" w:rsidRPr="00946C8C" w:rsidRDefault="001F5B7D" w:rsidP="002E557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 xml:space="preserve"> Директор ИЭУС</w:t>
            </w:r>
          </w:p>
          <w:p w:rsidR="001F5B7D" w:rsidRPr="00946C8C" w:rsidRDefault="001F5B7D" w:rsidP="002E557B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946C8C">
              <w:rPr>
                <w:rFonts w:ascii="Times New Roman" w:hAnsi="Times New Roman"/>
                <w:sz w:val="14"/>
                <w:szCs w:val="18"/>
              </w:rPr>
              <w:t>________________ /Р.М. Сиразетдинов /</w:t>
            </w:r>
          </w:p>
          <w:p w:rsidR="001F5B7D" w:rsidRPr="00946C8C" w:rsidRDefault="001F5B7D" w:rsidP="002E557B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4"/>
                <w:szCs w:val="18"/>
              </w:rPr>
            </w:pPr>
          </w:p>
        </w:tc>
      </w:tr>
    </w:tbl>
    <w:p w:rsidR="001F5B7D" w:rsidRDefault="001F5B7D"/>
    <w:sectPr w:rsidR="001F5B7D" w:rsidSect="00D66006">
      <w:pgSz w:w="11907" w:h="16839"/>
      <w:pgMar w:top="426" w:right="567" w:bottom="56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attachedTemplate r:id="rId1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275A"/>
    <w:rsid w:val="00005838"/>
    <w:rsid w:val="00106197"/>
    <w:rsid w:val="001C3C66"/>
    <w:rsid w:val="001F5B7D"/>
    <w:rsid w:val="00216956"/>
    <w:rsid w:val="002921CE"/>
    <w:rsid w:val="002A6267"/>
    <w:rsid w:val="002D26C4"/>
    <w:rsid w:val="002E557B"/>
    <w:rsid w:val="002F7BE1"/>
    <w:rsid w:val="0034275A"/>
    <w:rsid w:val="004144DD"/>
    <w:rsid w:val="00463DD2"/>
    <w:rsid w:val="004B2911"/>
    <w:rsid w:val="005C0837"/>
    <w:rsid w:val="005D0970"/>
    <w:rsid w:val="005E6579"/>
    <w:rsid w:val="00656274"/>
    <w:rsid w:val="006922D9"/>
    <w:rsid w:val="006A4706"/>
    <w:rsid w:val="006A63BD"/>
    <w:rsid w:val="00721513"/>
    <w:rsid w:val="007318AD"/>
    <w:rsid w:val="0074383A"/>
    <w:rsid w:val="00757B09"/>
    <w:rsid w:val="007A5604"/>
    <w:rsid w:val="007B7441"/>
    <w:rsid w:val="007F2476"/>
    <w:rsid w:val="008B222E"/>
    <w:rsid w:val="00901C2E"/>
    <w:rsid w:val="009046AE"/>
    <w:rsid w:val="00960A7E"/>
    <w:rsid w:val="00960B6C"/>
    <w:rsid w:val="009F6569"/>
    <w:rsid w:val="009F69AB"/>
    <w:rsid w:val="00A07EFA"/>
    <w:rsid w:val="00A562BD"/>
    <w:rsid w:val="00A80671"/>
    <w:rsid w:val="00A87917"/>
    <w:rsid w:val="00AE6A52"/>
    <w:rsid w:val="00B0343E"/>
    <w:rsid w:val="00B90761"/>
    <w:rsid w:val="00BA0F65"/>
    <w:rsid w:val="00C7465D"/>
    <w:rsid w:val="00CA34AF"/>
    <w:rsid w:val="00CC155F"/>
    <w:rsid w:val="00D461A1"/>
    <w:rsid w:val="00D66006"/>
    <w:rsid w:val="00D673BE"/>
    <w:rsid w:val="00DD0F41"/>
    <w:rsid w:val="00E2480B"/>
    <w:rsid w:val="00E631F4"/>
    <w:rsid w:val="00E66B9F"/>
    <w:rsid w:val="00F0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CDD2E8-74F2-4E4C-8468-7207CEDF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838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3"/>
    <w:link w:val="10"/>
    <w:qFormat/>
    <w:rsid w:val="00BA0F65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BA0F65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BA0F6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080301_sad_2016.pdf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fs\&#1059;&#1052;&#1059;\&#1054;&#1090;&#1076;&#1077;&#1083;&#1099;%20&#1080;%20&#1089;&#1083;&#1091;&#1078;&#1073;&#1099;\&#1059;&#1052;&#1059;\74%20&#1044;&#1048;&#1057;&#1055;&#1045;&#1058;&#1063;&#1045;&#1056;&#1057;&#1050;&#1040;&#1071;%20(&#1056;&#1040;&#1057;&#1055;&#1048;&#1057;&#1040;&#1053;&#1048;&#1071;%20&#1047;&#1044;&#1045;&#1057;&#1068;%20&#1053;&#1045;&#1058;)%20&#1040;&#1056;&#1061;&#1048;&#1042;\&#1042;&#1045;&#1057;&#1053;&#1040;\2%20%20&#1040;&#1044;%2001-02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D8595-7F9F-423C-84F7-C56D55891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  АД 01-02.dot</Template>
  <TotalTime>0</TotalTime>
  <Pages>2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Links>
    <vt:vector size="6" baseType="variant">
      <vt:variant>
        <vt:i4>6684799</vt:i4>
      </vt:variant>
      <vt:variant>
        <vt:i4>0</vt:i4>
      </vt:variant>
      <vt:variant>
        <vt:i4>0</vt:i4>
      </vt:variant>
      <vt:variant>
        <vt:i4>5</vt:i4>
      </vt:variant>
      <vt:variant>
        <vt:lpwstr>https://www.kgasu.ru/document/sveden/education/annot_opop_080301_sad_2016.pdf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2025-02-20T12:21:00Z</cp:lastPrinted>
  <dcterms:created xsi:type="dcterms:W3CDTF">2026-04-09T18:27:00Z</dcterms:created>
  <dcterms:modified xsi:type="dcterms:W3CDTF">2026-04-09T18:27:00Z</dcterms:modified>
</cp:coreProperties>
</file>