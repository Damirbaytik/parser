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F3805" w:rsidRPr="005F3805" w:rsidRDefault="005F3805" w:rsidP="005F3805">
      <w:pPr>
        <w:pStyle w:val="1"/>
        <w:rPr>
          <w:sz w:val="16"/>
          <w:szCs w:val="16"/>
        </w:rPr>
      </w:pPr>
      <w:r w:rsidRPr="005F3805">
        <w:rPr>
          <w:sz w:val="16"/>
          <w:szCs w:val="16"/>
        </w:rPr>
        <w:t>КАЗАНСКИЙ  ГОСУДАРСТВЕН</w:t>
      </w:r>
      <w:r w:rsidR="00F17B85">
        <w:rPr>
          <w:sz w:val="16"/>
          <w:szCs w:val="16"/>
          <w:lang w:val="ru-RU"/>
        </w:rPr>
        <w:t>Н</w:t>
      </w:r>
      <w:r w:rsidRPr="005F3805">
        <w:rPr>
          <w:sz w:val="16"/>
          <w:szCs w:val="16"/>
        </w:rPr>
        <w:t>ЫЙ  АРХИТЕКТУРНО-СТРОИТЕЛЬНЫЙ  УНИВЕРСИТЕТ</w:t>
      </w:r>
    </w:p>
    <w:p w:rsidR="005F3805" w:rsidRPr="005F3805" w:rsidRDefault="005F3805" w:rsidP="005F3805">
      <w:pPr>
        <w:pStyle w:val="1"/>
        <w:rPr>
          <w:sz w:val="16"/>
          <w:szCs w:val="16"/>
        </w:rPr>
      </w:pPr>
    </w:p>
    <w:p w:rsidR="005F3805" w:rsidRPr="005F3805" w:rsidRDefault="005F3805" w:rsidP="005F3805">
      <w:pPr>
        <w:pStyle w:val="1"/>
        <w:jc w:val="right"/>
        <w:rPr>
          <w:sz w:val="16"/>
          <w:szCs w:val="16"/>
        </w:rPr>
      </w:pPr>
      <w:r w:rsidRPr="005F3805">
        <w:rPr>
          <w:sz w:val="16"/>
          <w:szCs w:val="16"/>
        </w:rPr>
        <w:t>У Т В Е Р Ж Д А Ю</w:t>
      </w:r>
    </w:p>
    <w:p w:rsidR="005F3805" w:rsidRPr="005F3805" w:rsidRDefault="005F3805" w:rsidP="005F3805">
      <w:pPr>
        <w:spacing w:after="0" w:line="240" w:lineRule="auto"/>
        <w:jc w:val="right"/>
        <w:rPr>
          <w:rFonts w:ascii="Times New Roman" w:hAnsi="Times New Roman"/>
          <w:b/>
          <w:sz w:val="16"/>
          <w:szCs w:val="16"/>
        </w:rPr>
      </w:pPr>
      <w:r w:rsidRPr="005F3805">
        <w:rPr>
          <w:rFonts w:ascii="Times New Roman" w:hAnsi="Times New Roman"/>
          <w:b/>
          <w:sz w:val="16"/>
          <w:szCs w:val="16"/>
        </w:rPr>
        <w:t>Проректор по образовательной деятельности</w:t>
      </w:r>
    </w:p>
    <w:p w:rsidR="005F3805" w:rsidRPr="005F3805" w:rsidRDefault="005F3805" w:rsidP="005F3805">
      <w:pPr>
        <w:pStyle w:val="1"/>
        <w:jc w:val="left"/>
        <w:rPr>
          <w:sz w:val="16"/>
          <w:szCs w:val="16"/>
        </w:rPr>
      </w:pPr>
      <w:r w:rsidRPr="005F3805">
        <w:rPr>
          <w:sz w:val="16"/>
          <w:szCs w:val="16"/>
        </w:rPr>
        <w:t xml:space="preserve">с </w:t>
      </w:r>
      <w:r w:rsidR="002251EE">
        <w:rPr>
          <w:sz w:val="16"/>
          <w:szCs w:val="16"/>
          <w:lang w:val="ru-RU"/>
        </w:rPr>
        <w:t>1</w:t>
      </w:r>
      <w:r w:rsidR="00655390">
        <w:rPr>
          <w:sz w:val="16"/>
          <w:szCs w:val="16"/>
          <w:lang w:val="ru-RU"/>
        </w:rPr>
        <w:t>2</w:t>
      </w:r>
      <w:r w:rsidRPr="005F3805">
        <w:rPr>
          <w:sz w:val="16"/>
          <w:szCs w:val="16"/>
        </w:rPr>
        <w:t>.0</w:t>
      </w:r>
      <w:r w:rsidR="00A53991">
        <w:rPr>
          <w:sz w:val="16"/>
          <w:szCs w:val="16"/>
        </w:rPr>
        <w:t>1</w:t>
      </w:r>
      <w:r w:rsidR="00F17B85">
        <w:rPr>
          <w:sz w:val="16"/>
          <w:szCs w:val="16"/>
        </w:rPr>
        <w:t xml:space="preserve">. – </w:t>
      </w:r>
      <w:r w:rsidR="001D3B42">
        <w:rPr>
          <w:sz w:val="16"/>
          <w:szCs w:val="16"/>
          <w:lang w:val="ru-RU"/>
        </w:rPr>
        <w:t>0</w:t>
      </w:r>
      <w:r w:rsidR="00655390">
        <w:rPr>
          <w:sz w:val="16"/>
          <w:szCs w:val="16"/>
          <w:lang w:val="ru-RU"/>
        </w:rPr>
        <w:t>4</w:t>
      </w:r>
      <w:r w:rsidR="00F05285">
        <w:rPr>
          <w:sz w:val="16"/>
          <w:szCs w:val="16"/>
        </w:rPr>
        <w:t>.0</w:t>
      </w:r>
      <w:r w:rsidR="001D3B42">
        <w:rPr>
          <w:sz w:val="16"/>
          <w:szCs w:val="16"/>
          <w:lang w:val="ru-RU"/>
        </w:rPr>
        <w:t>2</w:t>
      </w:r>
      <w:r w:rsidR="00F17B85">
        <w:rPr>
          <w:sz w:val="16"/>
          <w:szCs w:val="16"/>
        </w:rPr>
        <w:t>.</w:t>
      </w:r>
      <w:r w:rsidR="002251EE">
        <w:rPr>
          <w:sz w:val="16"/>
          <w:szCs w:val="16"/>
          <w:lang w:val="ru-RU"/>
        </w:rPr>
        <w:t>2</w:t>
      </w:r>
      <w:r w:rsidR="00655390">
        <w:rPr>
          <w:sz w:val="16"/>
          <w:szCs w:val="16"/>
          <w:lang w:val="ru-RU"/>
        </w:rPr>
        <w:t>6</w:t>
      </w:r>
      <w:r w:rsidR="002251EE">
        <w:rPr>
          <w:sz w:val="16"/>
          <w:szCs w:val="16"/>
        </w:rPr>
        <w:t>. (</w:t>
      </w:r>
      <w:r w:rsidR="00BE5EBB">
        <w:rPr>
          <w:sz w:val="16"/>
          <w:szCs w:val="16"/>
          <w:lang w:val="ru-RU"/>
        </w:rPr>
        <w:t>2</w:t>
      </w:r>
      <w:r w:rsidR="001D3B42">
        <w:rPr>
          <w:sz w:val="16"/>
          <w:szCs w:val="16"/>
          <w:lang w:val="ru-RU"/>
        </w:rPr>
        <w:t>4</w:t>
      </w:r>
      <w:r w:rsidR="000B1C74">
        <w:rPr>
          <w:sz w:val="16"/>
          <w:szCs w:val="16"/>
          <w:lang w:val="ru-RU"/>
        </w:rPr>
        <w:t xml:space="preserve"> </w:t>
      </w:r>
      <w:proofErr w:type="spellStart"/>
      <w:r w:rsidR="00EF1452">
        <w:rPr>
          <w:sz w:val="16"/>
          <w:szCs w:val="16"/>
        </w:rPr>
        <w:t>дн</w:t>
      </w:r>
      <w:proofErr w:type="spellEnd"/>
      <w:r w:rsidR="00EF1452">
        <w:rPr>
          <w:sz w:val="16"/>
          <w:szCs w:val="16"/>
        </w:rPr>
        <w:t>.)</w:t>
      </w:r>
      <w:r w:rsidRPr="005F3805">
        <w:rPr>
          <w:sz w:val="16"/>
          <w:szCs w:val="16"/>
        </w:rPr>
        <w:t xml:space="preserve">                           </w:t>
      </w:r>
      <w:r w:rsidR="00EF1452">
        <w:rPr>
          <w:sz w:val="16"/>
          <w:szCs w:val="16"/>
        </w:rPr>
        <w:t xml:space="preserve">  </w:t>
      </w:r>
      <w:r w:rsidRPr="005F3805">
        <w:rPr>
          <w:sz w:val="16"/>
          <w:szCs w:val="16"/>
        </w:rPr>
        <w:t xml:space="preserve">                                                                                                  </w:t>
      </w:r>
      <w:r w:rsidR="00F05285">
        <w:rPr>
          <w:sz w:val="16"/>
          <w:szCs w:val="16"/>
        </w:rPr>
        <w:t xml:space="preserve">            </w:t>
      </w:r>
      <w:r w:rsidR="00BF1F74">
        <w:rPr>
          <w:sz w:val="16"/>
          <w:szCs w:val="16"/>
        </w:rPr>
        <w:t xml:space="preserve">          </w:t>
      </w:r>
      <w:r w:rsidRPr="005F3805">
        <w:rPr>
          <w:sz w:val="16"/>
          <w:szCs w:val="16"/>
        </w:rPr>
        <w:t xml:space="preserve">    </w:t>
      </w:r>
      <w:r w:rsidR="000B1C74">
        <w:rPr>
          <w:sz w:val="16"/>
          <w:szCs w:val="16"/>
          <w:lang w:val="ru-RU"/>
        </w:rPr>
        <w:t xml:space="preserve">         </w:t>
      </w:r>
      <w:r w:rsidRPr="005F3805">
        <w:rPr>
          <w:sz w:val="16"/>
          <w:szCs w:val="16"/>
        </w:rPr>
        <w:t xml:space="preserve"> ________________</w:t>
      </w:r>
      <w:proofErr w:type="spellStart"/>
      <w:r w:rsidRPr="005F3805">
        <w:rPr>
          <w:sz w:val="16"/>
          <w:szCs w:val="16"/>
        </w:rPr>
        <w:t>И.Э.Вильданов</w:t>
      </w:r>
      <w:proofErr w:type="spellEnd"/>
      <w:r w:rsidRPr="005F3805">
        <w:rPr>
          <w:sz w:val="16"/>
          <w:szCs w:val="16"/>
        </w:rPr>
        <w:t xml:space="preserve">                                                     </w:t>
      </w:r>
    </w:p>
    <w:p w:rsidR="005F3805" w:rsidRPr="005F3805" w:rsidRDefault="005F3805" w:rsidP="005F3805">
      <w:pPr>
        <w:pStyle w:val="1"/>
        <w:jc w:val="right"/>
        <w:rPr>
          <w:sz w:val="16"/>
          <w:szCs w:val="16"/>
        </w:rPr>
      </w:pPr>
      <w:r w:rsidRPr="005F3805">
        <w:rPr>
          <w:sz w:val="16"/>
          <w:szCs w:val="16"/>
        </w:rPr>
        <w:t>“____” _______________20___ г.</w:t>
      </w:r>
    </w:p>
    <w:p w:rsidR="005F3805" w:rsidRPr="005F3805" w:rsidRDefault="005F3805" w:rsidP="005F3805">
      <w:pPr>
        <w:pStyle w:val="1"/>
        <w:rPr>
          <w:sz w:val="16"/>
          <w:szCs w:val="16"/>
        </w:rPr>
      </w:pPr>
    </w:p>
    <w:p w:rsidR="005F3805" w:rsidRPr="005F3805" w:rsidRDefault="005F3805" w:rsidP="005F3805">
      <w:pPr>
        <w:pStyle w:val="1"/>
        <w:rPr>
          <w:sz w:val="16"/>
          <w:szCs w:val="16"/>
        </w:rPr>
      </w:pPr>
      <w:r w:rsidRPr="005F3805">
        <w:rPr>
          <w:sz w:val="16"/>
          <w:szCs w:val="16"/>
        </w:rPr>
        <w:t>Р А С П И С А Н И Е</w:t>
      </w:r>
    </w:p>
    <w:p w:rsidR="005F3805" w:rsidRPr="005F3805" w:rsidRDefault="005F3805" w:rsidP="005F3805">
      <w:pPr>
        <w:pStyle w:val="1"/>
        <w:rPr>
          <w:sz w:val="16"/>
          <w:szCs w:val="16"/>
          <w:u w:val="single"/>
        </w:rPr>
      </w:pPr>
      <w:r w:rsidRPr="005F3805">
        <w:rPr>
          <w:sz w:val="16"/>
          <w:szCs w:val="16"/>
        </w:rPr>
        <w:t>уч</w:t>
      </w:r>
      <w:r w:rsidR="00ED6925">
        <w:rPr>
          <w:sz w:val="16"/>
          <w:szCs w:val="16"/>
        </w:rPr>
        <w:t xml:space="preserve">ебных  занятий  для студентов  </w:t>
      </w:r>
      <w:r w:rsidR="001D3B42">
        <w:rPr>
          <w:sz w:val="16"/>
          <w:szCs w:val="16"/>
          <w:lang w:val="ru-RU"/>
        </w:rPr>
        <w:t>3</w:t>
      </w:r>
      <w:r w:rsidRPr="005F3805">
        <w:rPr>
          <w:sz w:val="16"/>
          <w:szCs w:val="16"/>
        </w:rPr>
        <w:t xml:space="preserve">  курса  </w:t>
      </w:r>
      <w:r w:rsidR="00B74704" w:rsidRPr="00B74704">
        <w:rPr>
          <w:sz w:val="16"/>
          <w:szCs w:val="16"/>
          <w:u w:val="single"/>
        </w:rPr>
        <w:t>Института экономики и управления в строительстве</w:t>
      </w:r>
      <w:r w:rsidR="00B74704" w:rsidRPr="00BE29B9">
        <w:rPr>
          <w:b w:val="0"/>
          <w:u w:val="single"/>
        </w:rPr>
        <w:t xml:space="preserve"> </w:t>
      </w:r>
      <w:r w:rsidR="00B74704" w:rsidRPr="00213314">
        <w:rPr>
          <w:b w:val="0"/>
        </w:rPr>
        <w:t xml:space="preserve"> </w:t>
      </w:r>
    </w:p>
    <w:p w:rsidR="00474685" w:rsidRDefault="00A247B2" w:rsidP="005F3805">
      <w:pPr>
        <w:pStyle w:val="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  <w:t>Н</w:t>
      </w:r>
      <w:proofErr w:type="spellStart"/>
      <w:r w:rsidR="005F3805" w:rsidRPr="005F3805">
        <w:rPr>
          <w:sz w:val="16"/>
          <w:szCs w:val="16"/>
        </w:rPr>
        <w:t>аправление</w:t>
      </w:r>
      <w:proofErr w:type="spellEnd"/>
      <w:r w:rsidR="005F3805" w:rsidRPr="005F3805">
        <w:rPr>
          <w:sz w:val="16"/>
          <w:szCs w:val="16"/>
        </w:rPr>
        <w:t xml:space="preserve"> подготовки </w:t>
      </w:r>
      <w:r w:rsidR="00131958">
        <w:rPr>
          <w:sz w:val="16"/>
          <w:szCs w:val="16"/>
        </w:rPr>
        <w:t>21.03.0</w:t>
      </w:r>
      <w:r w:rsidR="00131958">
        <w:rPr>
          <w:sz w:val="16"/>
          <w:szCs w:val="16"/>
          <w:lang w:val="ru-RU"/>
        </w:rPr>
        <w:t>2</w:t>
      </w:r>
      <w:r w:rsidR="00131958" w:rsidRPr="005F3805">
        <w:rPr>
          <w:sz w:val="16"/>
          <w:szCs w:val="16"/>
        </w:rPr>
        <w:t xml:space="preserve"> </w:t>
      </w:r>
      <w:r w:rsidR="00131958">
        <w:rPr>
          <w:sz w:val="16"/>
          <w:szCs w:val="16"/>
          <w:lang w:val="ru-RU"/>
        </w:rPr>
        <w:t>Землеустройство и кадастры</w:t>
      </w:r>
    </w:p>
    <w:p w:rsidR="00ED6925" w:rsidRDefault="005F3805" w:rsidP="005F3805">
      <w:pPr>
        <w:pStyle w:val="1"/>
        <w:rPr>
          <w:sz w:val="16"/>
          <w:szCs w:val="16"/>
          <w:u w:val="single"/>
        </w:rPr>
      </w:pPr>
      <w:r w:rsidRPr="005F3805">
        <w:rPr>
          <w:sz w:val="16"/>
          <w:szCs w:val="16"/>
        </w:rPr>
        <w:t xml:space="preserve"> </w:t>
      </w:r>
      <w:r w:rsidR="00474685">
        <w:rPr>
          <w:sz w:val="16"/>
          <w:szCs w:val="16"/>
          <w:lang w:val="ru-RU"/>
        </w:rPr>
        <w:t>Н</w:t>
      </w:r>
      <w:proofErr w:type="spellStart"/>
      <w:r w:rsidRPr="005F3805">
        <w:rPr>
          <w:sz w:val="16"/>
          <w:szCs w:val="16"/>
        </w:rPr>
        <w:t>аправленность</w:t>
      </w:r>
      <w:proofErr w:type="spellEnd"/>
      <w:r w:rsidRPr="005F3805">
        <w:rPr>
          <w:sz w:val="16"/>
          <w:szCs w:val="16"/>
        </w:rPr>
        <w:t xml:space="preserve"> (профиль) «</w:t>
      </w:r>
      <w:r w:rsidR="00ED6925">
        <w:rPr>
          <w:sz w:val="16"/>
          <w:szCs w:val="16"/>
          <w:u w:val="single"/>
        </w:rPr>
        <w:t>Городской кадастр</w:t>
      </w:r>
      <w:r w:rsidR="00B24D77">
        <w:rPr>
          <w:sz w:val="16"/>
          <w:szCs w:val="16"/>
          <w:u w:val="single"/>
        </w:rPr>
        <w:t xml:space="preserve">» </w:t>
      </w:r>
    </w:p>
    <w:p w:rsidR="005F3805" w:rsidRDefault="00FA5E9F" w:rsidP="005F3805">
      <w:pPr>
        <w:pStyle w:val="1"/>
        <w:rPr>
          <w:sz w:val="16"/>
          <w:szCs w:val="16"/>
        </w:rPr>
      </w:pPr>
      <w:r>
        <w:rPr>
          <w:sz w:val="16"/>
          <w:szCs w:val="16"/>
        </w:rPr>
        <w:t>заочного отделения на зимнюю сессию</w:t>
      </w:r>
      <w:r w:rsidR="005F3805">
        <w:rPr>
          <w:sz w:val="16"/>
          <w:szCs w:val="16"/>
        </w:rPr>
        <w:t xml:space="preserve">  </w:t>
      </w:r>
      <w:r w:rsidR="002251EE">
        <w:rPr>
          <w:sz w:val="16"/>
          <w:szCs w:val="16"/>
          <w:lang w:val="ru-RU"/>
        </w:rPr>
        <w:t>202</w:t>
      </w:r>
      <w:r w:rsidR="00655390">
        <w:rPr>
          <w:sz w:val="16"/>
          <w:szCs w:val="16"/>
          <w:lang w:val="ru-RU"/>
        </w:rPr>
        <w:t>5</w:t>
      </w:r>
      <w:r w:rsidR="00F17B85">
        <w:rPr>
          <w:sz w:val="16"/>
          <w:szCs w:val="16"/>
        </w:rPr>
        <w:t xml:space="preserve">/ </w:t>
      </w:r>
      <w:r w:rsidR="002251EE">
        <w:rPr>
          <w:sz w:val="16"/>
          <w:szCs w:val="16"/>
          <w:lang w:val="ru-RU"/>
        </w:rPr>
        <w:t>202</w:t>
      </w:r>
      <w:r w:rsidR="00655390">
        <w:rPr>
          <w:sz w:val="16"/>
          <w:szCs w:val="16"/>
          <w:lang w:val="ru-RU"/>
        </w:rPr>
        <w:t>6</w:t>
      </w:r>
      <w:r w:rsidR="005F3805" w:rsidRPr="005F3805">
        <w:rPr>
          <w:sz w:val="16"/>
          <w:szCs w:val="16"/>
        </w:rPr>
        <w:t xml:space="preserve"> учебного года.</w:t>
      </w:r>
    </w:p>
    <w:tbl>
      <w:tblPr>
        <w:tblW w:w="4279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"/>
        <w:gridCol w:w="421"/>
        <w:gridCol w:w="558"/>
        <w:gridCol w:w="3924"/>
        <w:gridCol w:w="3883"/>
      </w:tblGrid>
      <w:tr w:rsidR="00F17B85" w:rsidRPr="00C22116" w:rsidTr="00F17B85">
        <w:trPr>
          <w:cantSplit/>
          <w:trHeight w:val="20"/>
          <w:jc w:val="center"/>
        </w:trPr>
        <w:tc>
          <w:tcPr>
            <w:tcW w:w="244" w:type="pct"/>
            <w:vMerge w:val="restar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17B85" w:rsidRPr="00BD615D" w:rsidRDefault="00F17B85" w:rsidP="00C2211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Дата</w:t>
            </w:r>
          </w:p>
        </w:tc>
        <w:tc>
          <w:tcPr>
            <w:tcW w:w="228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17B85" w:rsidRPr="00BD615D" w:rsidRDefault="00F17B85" w:rsidP="00C2211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Номер</w:t>
            </w:r>
          </w:p>
        </w:tc>
        <w:tc>
          <w:tcPr>
            <w:tcW w:w="302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17B85" w:rsidRPr="00BD615D" w:rsidRDefault="00F17B85" w:rsidP="00C2211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Время</w:t>
            </w:r>
          </w:p>
        </w:tc>
        <w:tc>
          <w:tcPr>
            <w:tcW w:w="4226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F17B85" w:rsidRPr="00BD615D" w:rsidRDefault="00101AAB" w:rsidP="00C2211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2"/>
                <w:szCs w:val="10"/>
              </w:rPr>
              <w:t>2</w:t>
            </w:r>
            <w:r w:rsidR="00655390">
              <w:rPr>
                <w:rFonts w:ascii="Times New Roman" w:hAnsi="Times New Roman"/>
                <w:b/>
                <w:sz w:val="12"/>
                <w:szCs w:val="10"/>
              </w:rPr>
              <w:t>3</w:t>
            </w:r>
            <w:r w:rsidR="00F17B85" w:rsidRPr="00BD615D">
              <w:rPr>
                <w:rFonts w:ascii="Times New Roman" w:hAnsi="Times New Roman"/>
                <w:b/>
                <w:sz w:val="12"/>
                <w:szCs w:val="10"/>
              </w:rPr>
              <w:t>ЗК01з</w:t>
            </w:r>
          </w:p>
        </w:tc>
      </w:tr>
      <w:tr w:rsidR="00F17B85" w:rsidRPr="00C22116" w:rsidTr="00F17B85">
        <w:trPr>
          <w:cantSplit/>
          <w:trHeight w:val="2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17B85" w:rsidRPr="00BD615D" w:rsidRDefault="00F17B85" w:rsidP="00C2211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17B85" w:rsidRPr="00BD615D" w:rsidRDefault="00F17B85" w:rsidP="00C2211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302" w:type="pct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17B85" w:rsidRPr="00BD615D" w:rsidRDefault="00F17B85" w:rsidP="00C2211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124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F17B85" w:rsidRPr="00BD615D" w:rsidRDefault="00F17B85" w:rsidP="00C2211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Подгруппа 1</w:t>
            </w:r>
          </w:p>
        </w:tc>
        <w:tc>
          <w:tcPr>
            <w:tcW w:w="2102" w:type="pct"/>
            <w:tcBorders>
              <w:top w:val="single" w:sz="4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F17B85" w:rsidRPr="00BD615D" w:rsidRDefault="00F17B85" w:rsidP="00C2211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Подгруппа 2</w:t>
            </w:r>
          </w:p>
        </w:tc>
      </w:tr>
      <w:tr w:rsidR="00F70ACC" w:rsidRPr="00C22116" w:rsidTr="00DB4A07">
        <w:trPr>
          <w:cantSplit/>
          <w:trHeight w:val="273"/>
          <w:jc w:val="center"/>
        </w:trPr>
        <w:tc>
          <w:tcPr>
            <w:tcW w:w="244" w:type="pct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F70ACC" w:rsidRPr="00BD615D" w:rsidRDefault="00F70ACC" w:rsidP="00C2211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 xml:space="preserve">Понедельник </w:t>
            </w:r>
          </w:p>
          <w:p w:rsidR="00F70ACC" w:rsidRPr="00BD615D" w:rsidRDefault="001D3B42" w:rsidP="0065539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1</w:t>
            </w:r>
            <w:r w:rsidR="00655390">
              <w:rPr>
                <w:rFonts w:ascii="Times New Roman" w:hAnsi="Times New Roman"/>
                <w:b/>
                <w:sz w:val="10"/>
                <w:szCs w:val="10"/>
              </w:rPr>
              <w:t>2</w:t>
            </w:r>
            <w:r w:rsidR="00F70ACC" w:rsidRPr="00BD615D">
              <w:rPr>
                <w:rFonts w:ascii="Times New Roman" w:hAnsi="Times New Roman"/>
                <w:b/>
                <w:sz w:val="10"/>
                <w:szCs w:val="10"/>
              </w:rPr>
              <w:t>января</w:t>
            </w:r>
          </w:p>
        </w:tc>
        <w:tc>
          <w:tcPr>
            <w:tcW w:w="228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70ACC" w:rsidRPr="00C22116" w:rsidRDefault="00F70ACC" w:rsidP="00C22116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3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70ACC" w:rsidRPr="00C22116" w:rsidRDefault="00F70ACC" w:rsidP="00C22116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226" w:type="pct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F70ACC" w:rsidRPr="0056004D" w:rsidRDefault="00F70ACC" w:rsidP="00C22116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0"/>
                <w:szCs w:val="10"/>
              </w:rPr>
            </w:pPr>
          </w:p>
        </w:tc>
      </w:tr>
      <w:tr w:rsidR="0034639C" w:rsidRPr="00C22116" w:rsidTr="00DB4A07">
        <w:trPr>
          <w:cantSplit/>
          <w:trHeight w:val="230"/>
          <w:jc w:val="center"/>
        </w:trPr>
        <w:tc>
          <w:tcPr>
            <w:tcW w:w="244" w:type="pct"/>
            <w:vMerge/>
            <w:tcBorders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34639C" w:rsidRPr="00BD615D" w:rsidRDefault="0034639C" w:rsidP="00C2211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4639C" w:rsidRPr="00C22116" w:rsidRDefault="0034639C" w:rsidP="00C22116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4639C" w:rsidRPr="00C22116" w:rsidRDefault="0034639C" w:rsidP="00C22116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226" w:type="pct"/>
            <w:gridSpan w:val="2"/>
            <w:tcBorders>
              <w:top w:val="single" w:sz="4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34639C" w:rsidRPr="004100B4" w:rsidRDefault="00723BA8" w:rsidP="0034639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0661F">
              <w:rPr>
                <w:rFonts w:ascii="Times New Roman" w:hAnsi="Times New Roman"/>
                <w:sz w:val="14"/>
                <w:szCs w:val="14"/>
              </w:rPr>
              <w:t>Безопасность жизнедеятельности (Лекции) доц. Андреева С.А. 4-209</w:t>
            </w:r>
          </w:p>
        </w:tc>
      </w:tr>
      <w:tr w:rsidR="0018567A" w:rsidRPr="00C22116" w:rsidTr="00A64B2E">
        <w:trPr>
          <w:cantSplit/>
          <w:trHeight w:val="250"/>
          <w:jc w:val="center"/>
        </w:trPr>
        <w:tc>
          <w:tcPr>
            <w:tcW w:w="244" w:type="pct"/>
            <w:vMerge/>
            <w:tcBorders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18567A" w:rsidRPr="00BD615D" w:rsidRDefault="0018567A" w:rsidP="00C2211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18567A" w:rsidRPr="00C22116" w:rsidRDefault="0018567A" w:rsidP="00C22116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18567A" w:rsidRPr="00C22116" w:rsidRDefault="0018567A" w:rsidP="00C22116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18567A" w:rsidRPr="00F0661F" w:rsidRDefault="0018567A" w:rsidP="0098278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0661F">
              <w:rPr>
                <w:rFonts w:ascii="Times New Roman" w:hAnsi="Times New Roman"/>
                <w:sz w:val="14"/>
                <w:szCs w:val="14"/>
              </w:rPr>
              <w:t xml:space="preserve">Безопасность жизнедеятельности (Лекции) доц. Андреева С.А. </w:t>
            </w:r>
            <w:r w:rsidR="004C5C58" w:rsidRPr="00F0661F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="00F0661F" w:rsidRPr="00F0661F">
              <w:rPr>
                <w:rFonts w:ascii="Times New Roman" w:hAnsi="Times New Roman"/>
                <w:sz w:val="14"/>
                <w:szCs w:val="14"/>
              </w:rPr>
              <w:t>4-209</w:t>
            </w:r>
          </w:p>
          <w:p w:rsidR="0018567A" w:rsidRPr="00F0661F" w:rsidRDefault="00F0661F" w:rsidP="0065539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0661F">
              <w:rPr>
                <w:rFonts w:ascii="Times New Roman" w:hAnsi="Times New Roman"/>
                <w:b/>
                <w:sz w:val="12"/>
                <w:szCs w:val="12"/>
              </w:rPr>
              <w:t xml:space="preserve">19.01. </w:t>
            </w:r>
            <w:r w:rsidR="0018567A" w:rsidRPr="00F0661F">
              <w:rPr>
                <w:rFonts w:ascii="Times New Roman" w:hAnsi="Times New Roman"/>
                <w:b/>
                <w:sz w:val="12"/>
                <w:szCs w:val="12"/>
              </w:rPr>
              <w:t xml:space="preserve">ОБЩЕЕ СОБРАНИЕ  с 13.15-13.45 ауд. </w:t>
            </w:r>
            <w:r w:rsidRPr="00F0661F">
              <w:rPr>
                <w:rFonts w:ascii="Times New Roman" w:hAnsi="Times New Roman"/>
                <w:b/>
                <w:sz w:val="12"/>
                <w:szCs w:val="12"/>
              </w:rPr>
              <w:t>4-314</w:t>
            </w:r>
          </w:p>
        </w:tc>
      </w:tr>
      <w:tr w:rsidR="0018567A" w:rsidRPr="00C22116" w:rsidTr="00DB4A07">
        <w:trPr>
          <w:cantSplit/>
          <w:trHeight w:val="240"/>
          <w:jc w:val="center"/>
        </w:trPr>
        <w:tc>
          <w:tcPr>
            <w:tcW w:w="244" w:type="pct"/>
            <w:vMerge/>
            <w:tcBorders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18567A" w:rsidRPr="00BD615D" w:rsidRDefault="0018567A" w:rsidP="00C2211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18567A" w:rsidRPr="00C22116" w:rsidRDefault="0018567A" w:rsidP="00C22116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18567A" w:rsidRPr="00C22116" w:rsidRDefault="0018567A" w:rsidP="00C22116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18567A" w:rsidRPr="00723BA8" w:rsidRDefault="00723BA8" w:rsidP="0065539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723BA8">
              <w:rPr>
                <w:rFonts w:ascii="Times New Roman" w:hAnsi="Times New Roman"/>
                <w:sz w:val="14"/>
                <w:szCs w:val="14"/>
              </w:rPr>
              <w:t>Риски городского планирования (Лекции) доц. Мустафина Л.Р.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4-317</w:t>
            </w:r>
          </w:p>
        </w:tc>
      </w:tr>
      <w:tr w:rsidR="00723BA8" w:rsidRPr="00C22116" w:rsidTr="00DB4A07">
        <w:trPr>
          <w:cantSplit/>
          <w:trHeight w:val="240"/>
          <w:jc w:val="center"/>
        </w:trPr>
        <w:tc>
          <w:tcPr>
            <w:tcW w:w="244" w:type="pct"/>
            <w:vMerge/>
            <w:tcBorders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723BA8" w:rsidRPr="00BD615D" w:rsidRDefault="00723BA8" w:rsidP="00C2211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723BA8" w:rsidRPr="00C22116" w:rsidRDefault="00723BA8" w:rsidP="00C22116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723BA8" w:rsidRPr="00C22116" w:rsidRDefault="00723BA8" w:rsidP="00C22116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723BA8" w:rsidRPr="00723BA8" w:rsidRDefault="00723BA8" w:rsidP="00D0079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723BA8">
              <w:rPr>
                <w:rFonts w:ascii="Times New Roman" w:hAnsi="Times New Roman"/>
                <w:sz w:val="14"/>
                <w:szCs w:val="14"/>
              </w:rPr>
              <w:t xml:space="preserve">Риски городского планирования (Лекции) доц. Мустафина Л.Р. </w:t>
            </w:r>
            <w:r>
              <w:rPr>
                <w:rFonts w:ascii="Times New Roman" w:hAnsi="Times New Roman"/>
                <w:sz w:val="14"/>
                <w:szCs w:val="14"/>
              </w:rPr>
              <w:t>4-317</w:t>
            </w:r>
          </w:p>
        </w:tc>
      </w:tr>
      <w:tr w:rsidR="00723BA8" w:rsidRPr="00C22116" w:rsidTr="00DB4A07">
        <w:trPr>
          <w:cantSplit/>
          <w:trHeight w:val="240"/>
          <w:jc w:val="center"/>
        </w:trPr>
        <w:tc>
          <w:tcPr>
            <w:tcW w:w="244" w:type="pct"/>
            <w:vMerge/>
            <w:tcBorders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723BA8" w:rsidRPr="00BD615D" w:rsidRDefault="00723BA8" w:rsidP="00C2211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723BA8" w:rsidRPr="00C22116" w:rsidRDefault="00723BA8" w:rsidP="00C22116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723BA8" w:rsidRPr="00C22116" w:rsidRDefault="00723BA8" w:rsidP="00C22116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723BA8" w:rsidRPr="009B0577" w:rsidRDefault="00723BA8" w:rsidP="00D0079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723BA8" w:rsidRPr="00C22116" w:rsidTr="00DB4A07">
        <w:trPr>
          <w:cantSplit/>
          <w:trHeight w:val="230"/>
          <w:jc w:val="center"/>
        </w:trPr>
        <w:tc>
          <w:tcPr>
            <w:tcW w:w="244" w:type="pct"/>
            <w:vMerge/>
            <w:tcBorders>
              <w:bottom w:val="single" w:sz="8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723BA8" w:rsidRPr="00BD615D" w:rsidRDefault="00723BA8" w:rsidP="00C2211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723BA8" w:rsidRPr="00C22116" w:rsidRDefault="00723BA8" w:rsidP="00C22116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723BA8" w:rsidRPr="00C22116" w:rsidRDefault="00723BA8" w:rsidP="00C22116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723BA8" w:rsidRPr="008E06DB" w:rsidRDefault="00723BA8" w:rsidP="00C2211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</w:tr>
      <w:tr w:rsidR="00723BA8" w:rsidRPr="00C22116" w:rsidTr="0056004D">
        <w:trPr>
          <w:cantSplit/>
          <w:trHeight w:val="240"/>
          <w:jc w:val="center"/>
        </w:trPr>
        <w:tc>
          <w:tcPr>
            <w:tcW w:w="244" w:type="pct"/>
            <w:vMerge w:val="restar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723BA8" w:rsidRPr="00BD615D" w:rsidRDefault="00723BA8" w:rsidP="00C2211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Вторник</w:t>
            </w:r>
          </w:p>
          <w:p w:rsidR="00723BA8" w:rsidRPr="00BD615D" w:rsidRDefault="00723BA8" w:rsidP="0065539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13</w:t>
            </w: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 xml:space="preserve"> января</w:t>
            </w:r>
          </w:p>
        </w:tc>
        <w:tc>
          <w:tcPr>
            <w:tcW w:w="228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723BA8" w:rsidRPr="00C22116" w:rsidRDefault="00723BA8" w:rsidP="00C22116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3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723BA8" w:rsidRPr="00C22116" w:rsidRDefault="00723BA8" w:rsidP="00C22116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226" w:type="pct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723BA8" w:rsidRPr="003F72E3" w:rsidRDefault="00723BA8" w:rsidP="00A64B2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</w:tr>
      <w:tr w:rsidR="00723BA8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723BA8" w:rsidRPr="00BD615D" w:rsidRDefault="00723BA8" w:rsidP="00EB6CB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723BA8" w:rsidRPr="00C22116" w:rsidRDefault="00723BA8" w:rsidP="00EB6CB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723BA8" w:rsidRPr="00C22116" w:rsidRDefault="00723BA8" w:rsidP="00EB6CB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723BA8" w:rsidRPr="004C5C58" w:rsidRDefault="00723BA8" w:rsidP="00D0079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723BA8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723BA8" w:rsidRPr="00BD615D" w:rsidRDefault="00723BA8" w:rsidP="00F17B8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723BA8" w:rsidRPr="00C22116" w:rsidRDefault="00723BA8" w:rsidP="00F17B85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723BA8" w:rsidRPr="00C22116" w:rsidRDefault="00723BA8" w:rsidP="00F17B85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723BA8" w:rsidRPr="007A54D0" w:rsidRDefault="00AE1CEA" w:rsidP="00D0079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  <w:r w:rsidRPr="0057209E">
              <w:rPr>
                <w:rFonts w:ascii="Times New Roman" w:hAnsi="Times New Roman"/>
                <w:sz w:val="14"/>
                <w:szCs w:val="14"/>
              </w:rPr>
              <w:t xml:space="preserve">Инженерная геология (Лекции) доц. </w:t>
            </w:r>
            <w:proofErr w:type="spellStart"/>
            <w:r w:rsidRPr="0057209E">
              <w:rPr>
                <w:rFonts w:ascii="Times New Roman" w:hAnsi="Times New Roman"/>
                <w:sz w:val="14"/>
                <w:szCs w:val="14"/>
              </w:rPr>
              <w:t>Сиразиев</w:t>
            </w:r>
            <w:proofErr w:type="spellEnd"/>
            <w:r w:rsidRPr="0057209E">
              <w:rPr>
                <w:rFonts w:ascii="Times New Roman" w:hAnsi="Times New Roman"/>
                <w:sz w:val="14"/>
                <w:szCs w:val="14"/>
              </w:rPr>
              <w:t xml:space="preserve"> Л.Ф. </w:t>
            </w:r>
            <w:r>
              <w:rPr>
                <w:rFonts w:ascii="Times New Roman" w:hAnsi="Times New Roman"/>
                <w:sz w:val="14"/>
                <w:szCs w:val="14"/>
              </w:rPr>
              <w:t>2-114</w:t>
            </w:r>
          </w:p>
        </w:tc>
      </w:tr>
      <w:tr w:rsidR="0057209E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57209E" w:rsidRPr="00BD615D" w:rsidRDefault="0057209E" w:rsidP="00593A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7209E" w:rsidRPr="00C22116" w:rsidRDefault="0057209E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7209E" w:rsidRPr="00C22116" w:rsidRDefault="0057209E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57209E" w:rsidRPr="0057209E" w:rsidRDefault="00AE1CEA" w:rsidP="00D0079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57209E">
              <w:rPr>
                <w:rFonts w:ascii="Times New Roman" w:hAnsi="Times New Roman"/>
                <w:sz w:val="14"/>
                <w:szCs w:val="14"/>
              </w:rPr>
              <w:t xml:space="preserve">Инженерная геология (Лекции) доц. </w:t>
            </w:r>
            <w:proofErr w:type="spellStart"/>
            <w:r w:rsidRPr="0057209E">
              <w:rPr>
                <w:rFonts w:ascii="Times New Roman" w:hAnsi="Times New Roman"/>
                <w:sz w:val="14"/>
                <w:szCs w:val="14"/>
              </w:rPr>
              <w:t>Сиразиев</w:t>
            </w:r>
            <w:proofErr w:type="spellEnd"/>
            <w:r w:rsidRPr="0057209E">
              <w:rPr>
                <w:rFonts w:ascii="Times New Roman" w:hAnsi="Times New Roman"/>
                <w:sz w:val="14"/>
                <w:szCs w:val="14"/>
              </w:rPr>
              <w:t xml:space="preserve"> Л.Ф.</w:t>
            </w:r>
            <w:r>
              <w:rPr>
                <w:rFonts w:ascii="Times New Roman" w:hAnsi="Times New Roman"/>
                <w:sz w:val="14"/>
                <w:szCs w:val="14"/>
              </w:rPr>
              <w:t>2-114</w:t>
            </w:r>
          </w:p>
        </w:tc>
      </w:tr>
      <w:tr w:rsidR="0057209E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57209E" w:rsidRPr="00BD615D" w:rsidRDefault="0057209E" w:rsidP="00593A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7209E" w:rsidRPr="00C22116" w:rsidRDefault="0057209E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7209E" w:rsidRPr="00C22116" w:rsidRDefault="0057209E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57209E" w:rsidRPr="0057209E" w:rsidRDefault="00AE1CEA" w:rsidP="00D0079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E1CEA">
              <w:rPr>
                <w:rFonts w:ascii="Times New Roman" w:hAnsi="Times New Roman"/>
                <w:sz w:val="14"/>
                <w:szCs w:val="14"/>
              </w:rPr>
              <w:t xml:space="preserve">Инженерная геология (Практические) доц. </w:t>
            </w:r>
            <w:proofErr w:type="spellStart"/>
            <w:r w:rsidRPr="00AE1CEA">
              <w:rPr>
                <w:rFonts w:ascii="Times New Roman" w:hAnsi="Times New Roman"/>
                <w:sz w:val="14"/>
                <w:szCs w:val="14"/>
              </w:rPr>
              <w:t>Сиразиев</w:t>
            </w:r>
            <w:proofErr w:type="spellEnd"/>
            <w:r w:rsidRPr="00AE1CEA">
              <w:rPr>
                <w:rFonts w:ascii="Times New Roman" w:hAnsi="Times New Roman"/>
                <w:sz w:val="14"/>
                <w:szCs w:val="14"/>
              </w:rPr>
              <w:t xml:space="preserve"> Л.Ф. </w:t>
            </w:r>
            <w:r>
              <w:rPr>
                <w:rFonts w:ascii="Times New Roman" w:hAnsi="Times New Roman"/>
                <w:sz w:val="14"/>
                <w:szCs w:val="14"/>
              </w:rPr>
              <w:t>2-110</w:t>
            </w:r>
          </w:p>
        </w:tc>
      </w:tr>
      <w:tr w:rsidR="0057209E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57209E" w:rsidRPr="00BD615D" w:rsidRDefault="0057209E" w:rsidP="00593A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7209E" w:rsidRPr="00C22116" w:rsidRDefault="0057209E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7209E" w:rsidRPr="00C22116" w:rsidRDefault="0057209E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57209E" w:rsidRPr="007A54D0" w:rsidRDefault="0057209E" w:rsidP="002A7AC2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57209E" w:rsidRPr="00C22116" w:rsidTr="0056004D">
        <w:trPr>
          <w:cantSplit/>
          <w:trHeight w:val="23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57209E" w:rsidRPr="00BD615D" w:rsidRDefault="0057209E" w:rsidP="00593A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7209E" w:rsidRPr="00C22116" w:rsidRDefault="0057209E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7209E" w:rsidRPr="00C22116" w:rsidRDefault="0057209E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57209E" w:rsidRPr="007A54D0" w:rsidRDefault="0057209E" w:rsidP="002A7AC2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57209E" w:rsidRPr="00C22116" w:rsidTr="0056004D">
        <w:trPr>
          <w:cantSplit/>
          <w:trHeight w:val="240"/>
          <w:jc w:val="center"/>
        </w:trPr>
        <w:tc>
          <w:tcPr>
            <w:tcW w:w="244" w:type="pct"/>
            <w:vMerge w:val="restar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57209E" w:rsidRPr="00BD615D" w:rsidRDefault="0057209E" w:rsidP="00593A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Среда</w:t>
            </w:r>
          </w:p>
          <w:p w:rsidR="0057209E" w:rsidRPr="00BD615D" w:rsidRDefault="0057209E" w:rsidP="0065539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 xml:space="preserve">14 </w:t>
            </w: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января</w:t>
            </w:r>
          </w:p>
        </w:tc>
        <w:tc>
          <w:tcPr>
            <w:tcW w:w="228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7209E" w:rsidRPr="00C22116" w:rsidRDefault="0057209E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3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7209E" w:rsidRPr="00C22116" w:rsidRDefault="0057209E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226" w:type="pct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57209E" w:rsidRPr="007A54D0" w:rsidRDefault="0057209E" w:rsidP="00593A4A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57209E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57209E" w:rsidRPr="00BD615D" w:rsidRDefault="0057209E" w:rsidP="00593A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7209E" w:rsidRPr="00C22116" w:rsidRDefault="0057209E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7209E" w:rsidRPr="00C22116" w:rsidRDefault="0057209E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57209E" w:rsidRPr="0057209E" w:rsidRDefault="0057209E" w:rsidP="00DB4A0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57209E">
              <w:rPr>
                <w:rFonts w:ascii="Times New Roman" w:hAnsi="Times New Roman"/>
                <w:sz w:val="14"/>
                <w:szCs w:val="14"/>
              </w:rPr>
              <w:t>Безопасность жизнедеятельности (Практические) доц. Андреева С.А.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4-209</w:t>
            </w:r>
          </w:p>
        </w:tc>
      </w:tr>
      <w:tr w:rsidR="0057209E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57209E" w:rsidRPr="00BD615D" w:rsidRDefault="0057209E" w:rsidP="00593A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7209E" w:rsidRPr="00C22116" w:rsidRDefault="0057209E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7209E" w:rsidRPr="00C22116" w:rsidRDefault="0057209E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57209E" w:rsidRPr="0057209E" w:rsidRDefault="0057209E" w:rsidP="00D0079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57209E">
              <w:rPr>
                <w:rFonts w:ascii="Times New Roman" w:hAnsi="Times New Roman"/>
                <w:sz w:val="14"/>
                <w:szCs w:val="14"/>
              </w:rPr>
              <w:t xml:space="preserve">Безопасность жизнедеятельности (Практические) доц. Андреева С.А. </w:t>
            </w:r>
            <w:r>
              <w:rPr>
                <w:rFonts w:ascii="Times New Roman" w:hAnsi="Times New Roman"/>
                <w:sz w:val="14"/>
                <w:szCs w:val="14"/>
              </w:rPr>
              <w:t>4-209</w:t>
            </w:r>
          </w:p>
        </w:tc>
      </w:tr>
      <w:tr w:rsidR="0057209E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57209E" w:rsidRPr="00BD615D" w:rsidRDefault="0057209E" w:rsidP="00593A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7209E" w:rsidRPr="00C22116" w:rsidRDefault="0057209E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7209E" w:rsidRPr="00C22116" w:rsidRDefault="0057209E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57209E" w:rsidRPr="0057209E" w:rsidRDefault="0057209E" w:rsidP="00D0079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57209E">
              <w:rPr>
                <w:rFonts w:ascii="Times New Roman" w:hAnsi="Times New Roman"/>
                <w:sz w:val="14"/>
                <w:szCs w:val="14"/>
              </w:rPr>
              <w:t xml:space="preserve">Безопасность жизнедеятельности (Лабораторные) доц. Андреева С.А. </w:t>
            </w:r>
            <w:r>
              <w:rPr>
                <w:rFonts w:ascii="Times New Roman" w:hAnsi="Times New Roman"/>
                <w:sz w:val="14"/>
                <w:szCs w:val="14"/>
              </w:rPr>
              <w:t>4-209</w:t>
            </w:r>
          </w:p>
        </w:tc>
      </w:tr>
      <w:tr w:rsidR="0057209E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57209E" w:rsidRPr="00BD615D" w:rsidRDefault="0057209E" w:rsidP="00593A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7209E" w:rsidRPr="00C22116" w:rsidRDefault="0057209E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7209E" w:rsidRPr="00C22116" w:rsidRDefault="0057209E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57209E" w:rsidRPr="0057209E" w:rsidRDefault="0057209E" w:rsidP="00D0079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57209E">
              <w:rPr>
                <w:rFonts w:ascii="Times New Roman" w:hAnsi="Times New Roman"/>
                <w:sz w:val="14"/>
                <w:szCs w:val="14"/>
              </w:rPr>
              <w:t xml:space="preserve">Безопасность жизнедеятельности (Лабораторные) доц. Андреева С.А. </w:t>
            </w:r>
            <w:r>
              <w:rPr>
                <w:rFonts w:ascii="Times New Roman" w:hAnsi="Times New Roman"/>
                <w:sz w:val="14"/>
                <w:szCs w:val="14"/>
              </w:rPr>
              <w:t>4-209</w:t>
            </w:r>
          </w:p>
        </w:tc>
      </w:tr>
      <w:tr w:rsidR="0057209E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57209E" w:rsidRPr="00BD615D" w:rsidRDefault="0057209E" w:rsidP="00593A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7209E" w:rsidRPr="00C22116" w:rsidRDefault="0057209E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7209E" w:rsidRPr="00C22116" w:rsidRDefault="0057209E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57209E" w:rsidRPr="007A54D0" w:rsidRDefault="0057209E" w:rsidP="002A7AC2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57209E" w:rsidRPr="00C22116" w:rsidTr="0056004D">
        <w:trPr>
          <w:cantSplit/>
          <w:trHeight w:val="23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57209E" w:rsidRPr="00BD615D" w:rsidRDefault="0057209E" w:rsidP="00593A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7209E" w:rsidRPr="00C22116" w:rsidRDefault="0057209E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7209E" w:rsidRPr="00C22116" w:rsidRDefault="0057209E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57209E" w:rsidRPr="007A54D0" w:rsidRDefault="0057209E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57209E" w:rsidRPr="00C22116" w:rsidTr="0056004D">
        <w:trPr>
          <w:cantSplit/>
          <w:trHeight w:val="240"/>
          <w:jc w:val="center"/>
        </w:trPr>
        <w:tc>
          <w:tcPr>
            <w:tcW w:w="244" w:type="pct"/>
            <w:vMerge w:val="restar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57209E" w:rsidRPr="00BD615D" w:rsidRDefault="0057209E" w:rsidP="00593A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Четверг</w:t>
            </w:r>
          </w:p>
          <w:p w:rsidR="0057209E" w:rsidRPr="00BD615D" w:rsidRDefault="0057209E" w:rsidP="0065539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 xml:space="preserve">15 </w:t>
            </w: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января</w:t>
            </w:r>
          </w:p>
        </w:tc>
        <w:tc>
          <w:tcPr>
            <w:tcW w:w="228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7209E" w:rsidRPr="00C22116" w:rsidRDefault="0057209E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3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7209E" w:rsidRPr="00C22116" w:rsidRDefault="0057209E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226" w:type="pct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57209E" w:rsidRPr="0018567A" w:rsidRDefault="0057209E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57209E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57209E" w:rsidRPr="00BD615D" w:rsidRDefault="0057209E" w:rsidP="00593A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7209E" w:rsidRPr="00C22116" w:rsidRDefault="0057209E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7209E" w:rsidRPr="00C22116" w:rsidRDefault="0057209E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57209E" w:rsidRPr="00422A18" w:rsidRDefault="0057209E" w:rsidP="00C3001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</w:p>
        </w:tc>
      </w:tr>
      <w:tr w:rsidR="0057209E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57209E" w:rsidRPr="00BD615D" w:rsidRDefault="0057209E" w:rsidP="00593A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7209E" w:rsidRPr="00C22116" w:rsidRDefault="0057209E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7209E" w:rsidRPr="00C22116" w:rsidRDefault="0057209E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57209E" w:rsidRPr="00422A18" w:rsidRDefault="0057209E" w:rsidP="00B6262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10"/>
                <w:szCs w:val="10"/>
              </w:rPr>
            </w:pPr>
            <w:r w:rsidRPr="0057209E">
              <w:rPr>
                <w:rFonts w:ascii="Times New Roman" w:hAnsi="Times New Roman"/>
                <w:sz w:val="14"/>
                <w:szCs w:val="14"/>
              </w:rPr>
              <w:t xml:space="preserve">Инженерные системы в строительстве (Лекции) доц. </w:t>
            </w:r>
            <w:proofErr w:type="spellStart"/>
            <w:r w:rsidRPr="0057209E">
              <w:rPr>
                <w:rFonts w:ascii="Times New Roman" w:hAnsi="Times New Roman"/>
                <w:sz w:val="14"/>
                <w:szCs w:val="14"/>
              </w:rPr>
              <w:t>Бройда</w:t>
            </w:r>
            <w:proofErr w:type="spellEnd"/>
            <w:r w:rsidRPr="0057209E">
              <w:rPr>
                <w:rFonts w:ascii="Times New Roman" w:hAnsi="Times New Roman"/>
                <w:sz w:val="14"/>
                <w:szCs w:val="14"/>
              </w:rPr>
              <w:t xml:space="preserve"> В.А.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4-116</w:t>
            </w:r>
          </w:p>
        </w:tc>
      </w:tr>
      <w:tr w:rsidR="0057209E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57209E" w:rsidRPr="00BD615D" w:rsidRDefault="0057209E" w:rsidP="00593A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7209E" w:rsidRPr="00C22116" w:rsidRDefault="0057209E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7209E" w:rsidRPr="00C22116" w:rsidRDefault="0057209E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57209E" w:rsidRPr="0057209E" w:rsidRDefault="0057209E" w:rsidP="0098278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  <w:highlight w:val="yellow"/>
              </w:rPr>
            </w:pPr>
            <w:r w:rsidRPr="0057209E">
              <w:rPr>
                <w:rFonts w:ascii="Times New Roman" w:hAnsi="Times New Roman"/>
                <w:sz w:val="14"/>
                <w:szCs w:val="14"/>
              </w:rPr>
              <w:t>Риски городского планирования (Лекции) доц. Мустафина Л.Р.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4-317</w:t>
            </w:r>
          </w:p>
        </w:tc>
      </w:tr>
      <w:tr w:rsidR="0057209E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57209E" w:rsidRPr="00BD615D" w:rsidRDefault="0057209E" w:rsidP="00593A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7209E" w:rsidRPr="00C22116" w:rsidRDefault="0057209E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7209E" w:rsidRPr="00C22116" w:rsidRDefault="0057209E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57209E" w:rsidRPr="0057209E" w:rsidRDefault="0057209E" w:rsidP="006C5433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57209E">
              <w:rPr>
                <w:rFonts w:ascii="Times New Roman" w:hAnsi="Times New Roman"/>
                <w:sz w:val="14"/>
                <w:szCs w:val="14"/>
              </w:rPr>
              <w:t>Риски городского планирования (Практические) доц. Мустафина Л.Р.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4-317</w:t>
            </w:r>
          </w:p>
        </w:tc>
      </w:tr>
      <w:tr w:rsidR="0057209E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57209E" w:rsidRPr="00BD615D" w:rsidRDefault="0057209E" w:rsidP="00593A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7209E" w:rsidRPr="00C22116" w:rsidRDefault="0057209E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7209E" w:rsidRPr="00C22116" w:rsidRDefault="0057209E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57209E" w:rsidRPr="0057209E" w:rsidRDefault="0057209E" w:rsidP="00C30011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57209E">
              <w:rPr>
                <w:rFonts w:ascii="Times New Roman" w:hAnsi="Times New Roman"/>
                <w:sz w:val="14"/>
                <w:szCs w:val="14"/>
              </w:rPr>
              <w:t>Риски городского планирования (Практические) доц. Мустафина Л.Р.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4-317</w:t>
            </w:r>
          </w:p>
        </w:tc>
      </w:tr>
      <w:tr w:rsidR="0057209E" w:rsidRPr="00C22116" w:rsidTr="0056004D">
        <w:trPr>
          <w:cantSplit/>
          <w:trHeight w:val="23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57209E" w:rsidRPr="00BD615D" w:rsidRDefault="0057209E" w:rsidP="00593A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7209E" w:rsidRPr="00C22116" w:rsidRDefault="0057209E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7209E" w:rsidRPr="00C22116" w:rsidRDefault="0057209E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57209E" w:rsidRPr="00B62623" w:rsidRDefault="0057209E" w:rsidP="00C30011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0"/>
                <w:szCs w:val="10"/>
              </w:rPr>
            </w:pPr>
          </w:p>
        </w:tc>
      </w:tr>
      <w:tr w:rsidR="0057209E" w:rsidRPr="00C22116" w:rsidTr="0056004D">
        <w:trPr>
          <w:cantSplit/>
          <w:trHeight w:val="240"/>
          <w:jc w:val="center"/>
        </w:trPr>
        <w:tc>
          <w:tcPr>
            <w:tcW w:w="244" w:type="pct"/>
            <w:vMerge w:val="restar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57209E" w:rsidRPr="00BD615D" w:rsidRDefault="0057209E" w:rsidP="00593A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Пятница</w:t>
            </w:r>
          </w:p>
          <w:p w:rsidR="0057209E" w:rsidRPr="00BD615D" w:rsidRDefault="0057209E" w:rsidP="0065539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 xml:space="preserve">16 </w:t>
            </w: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января</w:t>
            </w:r>
          </w:p>
        </w:tc>
        <w:tc>
          <w:tcPr>
            <w:tcW w:w="228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7209E" w:rsidRPr="00C22116" w:rsidRDefault="0057209E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3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7209E" w:rsidRPr="00C22116" w:rsidRDefault="0057209E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226" w:type="pct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57209E" w:rsidRPr="00394BF0" w:rsidRDefault="0057209E" w:rsidP="00D0079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AE1CEA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AE1CEA" w:rsidRPr="00BD615D" w:rsidRDefault="00AE1CEA" w:rsidP="00593A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E1CEA" w:rsidRPr="00C22116" w:rsidRDefault="00AE1CEA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E1CEA" w:rsidRPr="00C22116" w:rsidRDefault="00AE1CEA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AE1CEA" w:rsidRPr="00AE1CEA" w:rsidRDefault="00AE1CEA" w:rsidP="00D0079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E1CEA">
              <w:rPr>
                <w:rFonts w:ascii="Times New Roman" w:hAnsi="Times New Roman"/>
                <w:sz w:val="14"/>
                <w:szCs w:val="14"/>
              </w:rPr>
              <w:t xml:space="preserve">Инженерная геология (Практические) доц. </w:t>
            </w:r>
            <w:proofErr w:type="spellStart"/>
            <w:r w:rsidRPr="00AE1CEA">
              <w:rPr>
                <w:rFonts w:ascii="Times New Roman" w:hAnsi="Times New Roman"/>
                <w:sz w:val="14"/>
                <w:szCs w:val="14"/>
              </w:rPr>
              <w:t>Сиразиев</w:t>
            </w:r>
            <w:proofErr w:type="spellEnd"/>
            <w:r w:rsidRPr="00AE1CEA">
              <w:rPr>
                <w:rFonts w:ascii="Times New Roman" w:hAnsi="Times New Roman"/>
                <w:sz w:val="14"/>
                <w:szCs w:val="14"/>
              </w:rPr>
              <w:t xml:space="preserve"> Л.Ф. </w:t>
            </w:r>
            <w:r>
              <w:rPr>
                <w:rFonts w:ascii="Times New Roman" w:hAnsi="Times New Roman"/>
                <w:sz w:val="14"/>
                <w:szCs w:val="14"/>
              </w:rPr>
              <w:t>2-110</w:t>
            </w:r>
          </w:p>
        </w:tc>
      </w:tr>
      <w:tr w:rsidR="00AE1CEA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AE1CEA" w:rsidRPr="00BD615D" w:rsidRDefault="00AE1CEA" w:rsidP="00593A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E1CEA" w:rsidRPr="00C22116" w:rsidRDefault="00AE1CEA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E1CEA" w:rsidRPr="00C22116" w:rsidRDefault="00AE1CEA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AE1CEA" w:rsidRPr="00AE1CEA" w:rsidRDefault="00AE1CEA" w:rsidP="00D0079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E1CEA">
              <w:rPr>
                <w:rFonts w:ascii="Times New Roman" w:hAnsi="Times New Roman"/>
                <w:sz w:val="14"/>
                <w:szCs w:val="14"/>
              </w:rPr>
              <w:t xml:space="preserve">Инженерная геология (Лабораторные) доц. </w:t>
            </w:r>
            <w:proofErr w:type="spellStart"/>
            <w:r w:rsidRPr="00AE1CEA">
              <w:rPr>
                <w:rFonts w:ascii="Times New Roman" w:hAnsi="Times New Roman"/>
                <w:sz w:val="14"/>
                <w:szCs w:val="14"/>
              </w:rPr>
              <w:t>Сиразиев</w:t>
            </w:r>
            <w:proofErr w:type="spellEnd"/>
            <w:r w:rsidRPr="00AE1CEA">
              <w:rPr>
                <w:rFonts w:ascii="Times New Roman" w:hAnsi="Times New Roman"/>
                <w:sz w:val="14"/>
                <w:szCs w:val="14"/>
              </w:rPr>
              <w:t xml:space="preserve"> Л.Ф. </w:t>
            </w:r>
            <w:r>
              <w:rPr>
                <w:rFonts w:ascii="Times New Roman" w:hAnsi="Times New Roman"/>
                <w:sz w:val="14"/>
                <w:szCs w:val="14"/>
              </w:rPr>
              <w:t>2-110</w:t>
            </w:r>
          </w:p>
        </w:tc>
      </w:tr>
      <w:tr w:rsidR="00AE1CEA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AE1CEA" w:rsidRPr="00BD615D" w:rsidRDefault="00AE1CEA" w:rsidP="00593A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E1CEA" w:rsidRPr="00C22116" w:rsidRDefault="00AE1CEA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E1CEA" w:rsidRPr="00C22116" w:rsidRDefault="00AE1CEA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AE1CEA" w:rsidRPr="00AE1CEA" w:rsidRDefault="00AE1CEA" w:rsidP="00D0079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E1CEA">
              <w:rPr>
                <w:rFonts w:ascii="Times New Roman" w:hAnsi="Times New Roman"/>
                <w:sz w:val="14"/>
                <w:szCs w:val="14"/>
              </w:rPr>
              <w:t xml:space="preserve">Инженерная геология (Лабораторные) доц. </w:t>
            </w:r>
            <w:proofErr w:type="spellStart"/>
            <w:r w:rsidRPr="00AE1CEA">
              <w:rPr>
                <w:rFonts w:ascii="Times New Roman" w:hAnsi="Times New Roman"/>
                <w:sz w:val="14"/>
                <w:szCs w:val="14"/>
              </w:rPr>
              <w:t>Сиразиев</w:t>
            </w:r>
            <w:proofErr w:type="spellEnd"/>
            <w:r w:rsidRPr="00AE1CEA">
              <w:rPr>
                <w:rFonts w:ascii="Times New Roman" w:hAnsi="Times New Roman"/>
                <w:sz w:val="14"/>
                <w:szCs w:val="14"/>
              </w:rPr>
              <w:t xml:space="preserve"> Л.Ф. </w:t>
            </w:r>
            <w:r>
              <w:rPr>
                <w:rFonts w:ascii="Times New Roman" w:hAnsi="Times New Roman"/>
                <w:sz w:val="14"/>
                <w:szCs w:val="14"/>
              </w:rPr>
              <w:t>2-110</w:t>
            </w:r>
          </w:p>
        </w:tc>
      </w:tr>
      <w:tr w:rsidR="00AE1CEA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AE1CEA" w:rsidRPr="00BD615D" w:rsidRDefault="00AE1CEA" w:rsidP="00593A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E1CEA" w:rsidRPr="00C22116" w:rsidRDefault="00AE1CEA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E1CEA" w:rsidRPr="00C22116" w:rsidRDefault="00AE1CEA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AE1CEA" w:rsidRPr="00AE1CEA" w:rsidRDefault="00AE1CEA" w:rsidP="00D0079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AE1CEA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AE1CEA" w:rsidRPr="00BD615D" w:rsidRDefault="00AE1CEA" w:rsidP="00593A4A">
            <w:pPr>
              <w:spacing w:after="0" w:line="240" w:lineRule="auto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E1CEA" w:rsidRPr="00C22116" w:rsidRDefault="00AE1CEA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E1CEA" w:rsidRPr="00C22116" w:rsidRDefault="00AE1CEA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AE1CEA" w:rsidRPr="00B6757B" w:rsidRDefault="00AE1CEA" w:rsidP="00C30011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AE1CEA" w:rsidRPr="00C22116" w:rsidTr="0056004D">
        <w:trPr>
          <w:cantSplit/>
          <w:trHeight w:val="23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AE1CEA" w:rsidRPr="00BD615D" w:rsidRDefault="00AE1CEA" w:rsidP="00593A4A">
            <w:pPr>
              <w:spacing w:after="0" w:line="240" w:lineRule="auto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E1CEA" w:rsidRPr="00C22116" w:rsidRDefault="00AE1CEA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E1CEA" w:rsidRPr="00C22116" w:rsidRDefault="00AE1CEA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AE1CEA" w:rsidRPr="00B6757B" w:rsidRDefault="00AE1CEA" w:rsidP="00C30011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AE1CEA" w:rsidRPr="00C22116" w:rsidTr="0056004D">
        <w:trPr>
          <w:cantSplit/>
          <w:trHeight w:val="240"/>
          <w:jc w:val="center"/>
        </w:trPr>
        <w:tc>
          <w:tcPr>
            <w:tcW w:w="244" w:type="pct"/>
            <w:vMerge w:val="restar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AE1CEA" w:rsidRPr="00BD615D" w:rsidRDefault="00AE1CEA" w:rsidP="00593A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Суббота</w:t>
            </w:r>
          </w:p>
          <w:p w:rsidR="00AE1CEA" w:rsidRPr="00BD615D" w:rsidRDefault="00AE1CEA" w:rsidP="0065539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17</w:t>
            </w: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 xml:space="preserve"> января</w:t>
            </w:r>
          </w:p>
        </w:tc>
        <w:tc>
          <w:tcPr>
            <w:tcW w:w="228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E1CEA" w:rsidRPr="00C22116" w:rsidRDefault="00AE1CEA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3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E1CEA" w:rsidRPr="00C22116" w:rsidRDefault="00AE1CEA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226" w:type="pct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AE1CEA" w:rsidRPr="00946F03" w:rsidRDefault="00AE1CEA" w:rsidP="00160F8A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46F03">
              <w:rPr>
                <w:rFonts w:ascii="Times New Roman" w:hAnsi="Times New Roman"/>
                <w:sz w:val="14"/>
                <w:szCs w:val="14"/>
              </w:rPr>
              <w:t xml:space="preserve">Основы градостроительства и планировка населенных мест (Лекции) доц. </w:t>
            </w:r>
            <w:proofErr w:type="spellStart"/>
            <w:r w:rsidRPr="00946F03">
              <w:rPr>
                <w:rFonts w:ascii="Times New Roman" w:hAnsi="Times New Roman"/>
                <w:sz w:val="14"/>
                <w:szCs w:val="14"/>
              </w:rPr>
              <w:t>Зарипова</w:t>
            </w:r>
            <w:proofErr w:type="spellEnd"/>
            <w:r w:rsidRPr="00946F03">
              <w:rPr>
                <w:rFonts w:ascii="Times New Roman" w:hAnsi="Times New Roman"/>
                <w:sz w:val="14"/>
                <w:szCs w:val="14"/>
              </w:rPr>
              <w:t xml:space="preserve"> А.В.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4-310</w:t>
            </w:r>
          </w:p>
        </w:tc>
      </w:tr>
      <w:tr w:rsidR="00AE1CEA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AE1CEA" w:rsidRPr="00C22116" w:rsidRDefault="00AE1CEA" w:rsidP="00593A4A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E1CEA" w:rsidRPr="00C22116" w:rsidRDefault="00AE1CEA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E1CEA" w:rsidRPr="00C22116" w:rsidRDefault="00AE1CEA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AE1CEA" w:rsidRPr="00946F03" w:rsidRDefault="00AE1CEA" w:rsidP="00160F8A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46F03">
              <w:rPr>
                <w:rFonts w:ascii="Times New Roman" w:hAnsi="Times New Roman"/>
                <w:sz w:val="14"/>
                <w:szCs w:val="14"/>
              </w:rPr>
              <w:t xml:space="preserve">Основы градостроительства и планировка населенных мест (Лекции) доц. </w:t>
            </w:r>
            <w:proofErr w:type="spellStart"/>
            <w:r w:rsidRPr="00946F03">
              <w:rPr>
                <w:rFonts w:ascii="Times New Roman" w:hAnsi="Times New Roman"/>
                <w:sz w:val="14"/>
                <w:szCs w:val="14"/>
              </w:rPr>
              <w:t>Зарипова</w:t>
            </w:r>
            <w:proofErr w:type="spellEnd"/>
            <w:r w:rsidRPr="00946F03">
              <w:rPr>
                <w:rFonts w:ascii="Times New Roman" w:hAnsi="Times New Roman"/>
                <w:sz w:val="14"/>
                <w:szCs w:val="14"/>
              </w:rPr>
              <w:t xml:space="preserve"> А.В.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4-310</w:t>
            </w:r>
          </w:p>
        </w:tc>
      </w:tr>
      <w:tr w:rsidR="00AE1CEA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AE1CEA" w:rsidRPr="00C22116" w:rsidRDefault="00AE1CEA" w:rsidP="00593A4A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E1CEA" w:rsidRPr="00C22116" w:rsidRDefault="00AE1CEA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E1CEA" w:rsidRPr="00C22116" w:rsidRDefault="00AE1CEA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AE1CEA" w:rsidRPr="00394BF0" w:rsidRDefault="00AE1CEA" w:rsidP="00394BF0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AE1CEA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AE1CEA" w:rsidRPr="00C22116" w:rsidRDefault="00AE1CEA" w:rsidP="00593A4A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E1CEA" w:rsidRPr="00C22116" w:rsidRDefault="00AE1CEA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E1CEA" w:rsidRPr="00C22116" w:rsidRDefault="00AE1CEA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AE1CEA" w:rsidRPr="00B6757B" w:rsidRDefault="00AE1CEA" w:rsidP="00D0079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AE1CEA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AE1CEA" w:rsidRPr="00C22116" w:rsidRDefault="00AE1CEA" w:rsidP="00593A4A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E1CEA" w:rsidRPr="00C22116" w:rsidRDefault="00AE1CEA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E1CEA" w:rsidRPr="00C22116" w:rsidRDefault="00AE1CEA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AE1CEA" w:rsidRPr="00B6757B" w:rsidRDefault="00AE1CEA" w:rsidP="00D0079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AE1CEA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AE1CEA" w:rsidRPr="00C22116" w:rsidRDefault="00AE1CEA" w:rsidP="00593A4A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E1CEA" w:rsidRPr="00C22116" w:rsidRDefault="00AE1CEA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E1CEA" w:rsidRPr="00C22116" w:rsidRDefault="00AE1CEA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AE1CEA" w:rsidRPr="00394BF0" w:rsidRDefault="00AE1CEA" w:rsidP="00D015F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0"/>
                <w:szCs w:val="10"/>
              </w:rPr>
            </w:pPr>
          </w:p>
        </w:tc>
      </w:tr>
      <w:tr w:rsidR="00AE1CEA" w:rsidRPr="00C22116" w:rsidTr="0056004D">
        <w:trPr>
          <w:cantSplit/>
          <w:trHeight w:val="230"/>
          <w:jc w:val="center"/>
        </w:trPr>
        <w:tc>
          <w:tcPr>
            <w:tcW w:w="244" w:type="pct"/>
            <w:vMerge/>
            <w:tcBorders>
              <w:bottom w:val="single" w:sz="8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AE1CEA" w:rsidRPr="00C22116" w:rsidRDefault="00AE1CEA" w:rsidP="00593A4A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E1CEA" w:rsidRPr="00C22116" w:rsidRDefault="00AE1CEA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E1CEA" w:rsidRPr="00C22116" w:rsidRDefault="00AE1CEA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AE1CEA" w:rsidRPr="006B3209" w:rsidRDefault="00AE1CEA" w:rsidP="00D015F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0"/>
                <w:szCs w:val="10"/>
              </w:rPr>
            </w:pPr>
          </w:p>
        </w:tc>
      </w:tr>
    </w:tbl>
    <w:p w:rsidR="006A0905" w:rsidRDefault="006A0905" w:rsidP="006A0905">
      <w:pPr>
        <w:pStyle w:val="1"/>
        <w:jc w:val="left"/>
        <w:rPr>
          <w:sz w:val="16"/>
          <w:szCs w:val="16"/>
        </w:rPr>
      </w:pPr>
    </w:p>
    <w:p w:rsidR="00ED6925" w:rsidRPr="00E96BEF" w:rsidRDefault="00ED6925" w:rsidP="00ED6925">
      <w:pPr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                                                  </w:t>
      </w:r>
      <w:r w:rsidRPr="00E96BEF">
        <w:rPr>
          <w:rFonts w:ascii="Times New Roman" w:hAnsi="Times New Roman"/>
          <w:sz w:val="16"/>
          <w:szCs w:val="16"/>
        </w:rPr>
        <w:t xml:space="preserve">Р А З Р А Б О Т А Н О: </w:t>
      </w:r>
      <w:r>
        <w:rPr>
          <w:rFonts w:ascii="Times New Roman" w:hAnsi="Times New Roman"/>
          <w:sz w:val="16"/>
          <w:szCs w:val="16"/>
        </w:rPr>
        <w:t xml:space="preserve">                                                                                     </w:t>
      </w:r>
      <w:r w:rsidRPr="00E96BEF">
        <w:rPr>
          <w:rFonts w:ascii="Times New Roman" w:hAnsi="Times New Roman"/>
          <w:sz w:val="16"/>
          <w:szCs w:val="16"/>
        </w:rPr>
        <w:t>С О Г Л А С О В А Н О:</w:t>
      </w:r>
    </w:p>
    <w:tbl>
      <w:tblPr>
        <w:tblW w:w="1119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88"/>
        <w:gridCol w:w="294"/>
        <w:gridCol w:w="3583"/>
        <w:gridCol w:w="322"/>
        <w:gridCol w:w="3412"/>
      </w:tblGrid>
      <w:tr w:rsidR="00ED6925" w:rsidRPr="00C22116" w:rsidTr="00885E04">
        <w:trPr>
          <w:trHeight w:val="782"/>
        </w:trPr>
        <w:tc>
          <w:tcPr>
            <w:tcW w:w="3588" w:type="dxa"/>
            <w:tcBorders>
              <w:top w:val="nil"/>
              <w:left w:val="nil"/>
              <w:bottom w:val="nil"/>
              <w:right w:val="nil"/>
            </w:tcBorders>
          </w:tcPr>
          <w:p w:rsidR="00ED6925" w:rsidRDefault="00ED6925" w:rsidP="00885E04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C22116">
              <w:rPr>
                <w:rFonts w:ascii="Times New Roman" w:hAnsi="Times New Roman"/>
                <w:sz w:val="16"/>
                <w:szCs w:val="16"/>
              </w:rPr>
              <w:t xml:space="preserve"> Начальник учебного отдела </w:t>
            </w:r>
          </w:p>
          <w:p w:rsidR="005A34E2" w:rsidRPr="00C22116" w:rsidRDefault="005A34E2" w:rsidP="00885E04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ED6925" w:rsidRPr="00C22116" w:rsidRDefault="00ED6925" w:rsidP="00470015">
            <w:pPr>
              <w:spacing w:before="20" w:after="20"/>
              <w:ind w:right="-113"/>
              <w:rPr>
                <w:rFonts w:ascii="Times New Roman" w:hAnsi="Times New Roman"/>
                <w:sz w:val="16"/>
                <w:szCs w:val="16"/>
              </w:rPr>
            </w:pPr>
            <w:r w:rsidRPr="00C22116">
              <w:rPr>
                <w:rFonts w:ascii="Times New Roman" w:hAnsi="Times New Roman"/>
                <w:sz w:val="16"/>
                <w:szCs w:val="16"/>
              </w:rPr>
              <w:t xml:space="preserve">________________ / А.А. </w:t>
            </w:r>
            <w:proofErr w:type="spellStart"/>
            <w:r w:rsidRPr="00C22116">
              <w:rPr>
                <w:rFonts w:ascii="Times New Roman" w:hAnsi="Times New Roman"/>
                <w:sz w:val="16"/>
                <w:szCs w:val="16"/>
              </w:rPr>
              <w:t>Хамидуллина</w:t>
            </w:r>
            <w:proofErr w:type="spellEnd"/>
            <w:r w:rsidRPr="00C22116">
              <w:rPr>
                <w:rFonts w:ascii="Times New Roman" w:hAnsi="Times New Roman"/>
                <w:sz w:val="16"/>
                <w:szCs w:val="16"/>
              </w:rPr>
              <w:t xml:space="preserve"> /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:rsidR="00ED6925" w:rsidRPr="00C22116" w:rsidRDefault="00ED6925" w:rsidP="00885E04">
            <w:pPr>
              <w:spacing w:before="20" w:after="2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83" w:type="dxa"/>
            <w:tcBorders>
              <w:top w:val="nil"/>
              <w:left w:val="nil"/>
              <w:bottom w:val="nil"/>
              <w:right w:val="nil"/>
            </w:tcBorders>
          </w:tcPr>
          <w:p w:rsidR="00ED6925" w:rsidRDefault="00ED6925" w:rsidP="00885E04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C22116">
              <w:rPr>
                <w:rFonts w:ascii="Times New Roman" w:hAnsi="Times New Roman"/>
                <w:sz w:val="16"/>
                <w:szCs w:val="16"/>
              </w:rPr>
              <w:t xml:space="preserve"> Начальник УМУ </w:t>
            </w:r>
          </w:p>
          <w:p w:rsidR="005A34E2" w:rsidRPr="00C22116" w:rsidRDefault="005A34E2" w:rsidP="00885E04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ED6925" w:rsidRPr="00C22116" w:rsidRDefault="00ED6925" w:rsidP="00470015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C22116">
              <w:rPr>
                <w:rFonts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>
              <w:top w:val="nil"/>
              <w:left w:val="nil"/>
              <w:bottom w:val="nil"/>
              <w:right w:val="nil"/>
            </w:tcBorders>
          </w:tcPr>
          <w:p w:rsidR="00ED6925" w:rsidRPr="00C22116" w:rsidRDefault="00ED6925" w:rsidP="00885E04">
            <w:pPr>
              <w:spacing w:before="20" w:after="2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ED6925" w:rsidRDefault="00EA43E3" w:rsidP="00885E04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 Директор ИЭУ</w:t>
            </w:r>
            <w:r w:rsidR="00ED6925" w:rsidRPr="00C22116">
              <w:rPr>
                <w:rFonts w:ascii="Times New Roman" w:hAnsi="Times New Roman"/>
                <w:sz w:val="16"/>
                <w:szCs w:val="16"/>
              </w:rPr>
              <w:t>С</w:t>
            </w:r>
          </w:p>
          <w:p w:rsidR="005A34E2" w:rsidRPr="00C22116" w:rsidRDefault="005A34E2" w:rsidP="00885E04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ED6925" w:rsidRPr="00C22116" w:rsidRDefault="00EA43E3" w:rsidP="00470015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_________________ / Р.М.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Сиразетдинов</w:t>
            </w:r>
            <w:proofErr w:type="spellEnd"/>
            <w:r w:rsidR="00ED6925" w:rsidRPr="00C22116">
              <w:rPr>
                <w:rFonts w:ascii="Times New Roman" w:hAnsi="Times New Roman"/>
                <w:sz w:val="16"/>
                <w:szCs w:val="16"/>
              </w:rPr>
              <w:t xml:space="preserve"> /</w:t>
            </w:r>
          </w:p>
          <w:p w:rsidR="00ED6925" w:rsidRPr="00C22116" w:rsidRDefault="00ED6925" w:rsidP="00885E04">
            <w:pPr>
              <w:spacing w:before="20" w:after="20"/>
              <w:ind w:left="-113" w:right="-113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:rsidR="00ED6925" w:rsidRPr="00C22116" w:rsidRDefault="00ED6925" w:rsidP="00885E04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:rsidR="009D18CD" w:rsidRDefault="009D18CD" w:rsidP="006A0905">
      <w:pPr>
        <w:pStyle w:val="1"/>
        <w:jc w:val="left"/>
        <w:rPr>
          <w:sz w:val="16"/>
          <w:szCs w:val="16"/>
        </w:rPr>
      </w:pPr>
    </w:p>
    <w:p w:rsidR="00A53991" w:rsidRPr="00B4500F" w:rsidRDefault="00A53991" w:rsidP="00ED6925">
      <w:pPr>
        <w:pStyle w:val="1"/>
        <w:jc w:val="left"/>
        <w:rPr>
          <w:sz w:val="16"/>
          <w:szCs w:val="16"/>
          <w:lang w:val="ru-RU"/>
        </w:rPr>
      </w:pPr>
    </w:p>
    <w:p w:rsidR="00E338F6" w:rsidRDefault="00E338F6" w:rsidP="00ED6925">
      <w:pPr>
        <w:pStyle w:val="1"/>
        <w:jc w:val="left"/>
        <w:rPr>
          <w:sz w:val="16"/>
          <w:szCs w:val="16"/>
        </w:rPr>
      </w:pPr>
    </w:p>
    <w:p w:rsidR="00F17B85" w:rsidRDefault="00F17B85" w:rsidP="00ED6925">
      <w:pPr>
        <w:pStyle w:val="1"/>
        <w:jc w:val="left"/>
        <w:rPr>
          <w:sz w:val="16"/>
          <w:szCs w:val="16"/>
        </w:rPr>
      </w:pPr>
    </w:p>
    <w:p w:rsidR="00F17B85" w:rsidRPr="005F3805" w:rsidRDefault="00F17B85" w:rsidP="00F17B85">
      <w:pPr>
        <w:pStyle w:val="1"/>
        <w:rPr>
          <w:sz w:val="16"/>
          <w:szCs w:val="16"/>
        </w:rPr>
      </w:pPr>
      <w:r w:rsidRPr="005F3805">
        <w:rPr>
          <w:sz w:val="16"/>
          <w:szCs w:val="16"/>
        </w:rPr>
        <w:lastRenderedPageBreak/>
        <w:t>КАЗАНСКИЙ  ГОСУДАРСТВЕН</w:t>
      </w:r>
      <w:r>
        <w:rPr>
          <w:sz w:val="16"/>
          <w:szCs w:val="16"/>
          <w:lang w:val="ru-RU"/>
        </w:rPr>
        <w:t>Н</w:t>
      </w:r>
      <w:r w:rsidRPr="005F3805">
        <w:rPr>
          <w:sz w:val="16"/>
          <w:szCs w:val="16"/>
        </w:rPr>
        <w:t>ЫЙ  АРХИТЕКТУРНО-СТРОИТЕЛЬНЫЙ  УНИВЕРСИТЕТ</w:t>
      </w:r>
    </w:p>
    <w:p w:rsidR="00F17B85" w:rsidRPr="005F3805" w:rsidRDefault="00F17B85" w:rsidP="00F17B85">
      <w:pPr>
        <w:pStyle w:val="1"/>
        <w:rPr>
          <w:sz w:val="16"/>
          <w:szCs w:val="16"/>
        </w:rPr>
      </w:pPr>
    </w:p>
    <w:p w:rsidR="00F17B85" w:rsidRPr="005F3805" w:rsidRDefault="00F17B85" w:rsidP="00F17B85">
      <w:pPr>
        <w:pStyle w:val="1"/>
        <w:jc w:val="right"/>
        <w:rPr>
          <w:sz w:val="16"/>
          <w:szCs w:val="16"/>
        </w:rPr>
      </w:pPr>
      <w:r w:rsidRPr="005F3805">
        <w:rPr>
          <w:sz w:val="16"/>
          <w:szCs w:val="16"/>
        </w:rPr>
        <w:t>У Т В Е Р Ж Д А Ю</w:t>
      </w:r>
    </w:p>
    <w:p w:rsidR="00F17B85" w:rsidRPr="005F3805" w:rsidRDefault="00F17B85" w:rsidP="00F17B85">
      <w:pPr>
        <w:spacing w:after="0" w:line="240" w:lineRule="auto"/>
        <w:jc w:val="right"/>
        <w:rPr>
          <w:rFonts w:ascii="Times New Roman" w:hAnsi="Times New Roman"/>
          <w:b/>
          <w:sz w:val="16"/>
          <w:szCs w:val="16"/>
        </w:rPr>
      </w:pPr>
      <w:r w:rsidRPr="005F3805">
        <w:rPr>
          <w:rFonts w:ascii="Times New Roman" w:hAnsi="Times New Roman"/>
          <w:b/>
          <w:sz w:val="16"/>
          <w:szCs w:val="16"/>
        </w:rPr>
        <w:t>Проректор по образовательной деятельности</w:t>
      </w:r>
    </w:p>
    <w:p w:rsidR="00F17B85" w:rsidRPr="005F3805" w:rsidRDefault="00F17B85" w:rsidP="00F17B85">
      <w:pPr>
        <w:pStyle w:val="1"/>
        <w:jc w:val="left"/>
        <w:rPr>
          <w:sz w:val="16"/>
          <w:szCs w:val="16"/>
        </w:rPr>
      </w:pPr>
      <w:r w:rsidRPr="005F3805">
        <w:rPr>
          <w:sz w:val="16"/>
          <w:szCs w:val="16"/>
        </w:rPr>
        <w:t xml:space="preserve">с </w:t>
      </w:r>
      <w:r w:rsidR="00D23ED0">
        <w:rPr>
          <w:sz w:val="16"/>
          <w:szCs w:val="16"/>
          <w:lang w:val="ru-RU"/>
        </w:rPr>
        <w:t>1</w:t>
      </w:r>
      <w:r w:rsidR="00655390">
        <w:rPr>
          <w:sz w:val="16"/>
          <w:szCs w:val="16"/>
          <w:lang w:val="ru-RU"/>
        </w:rPr>
        <w:t>2</w:t>
      </w:r>
      <w:r w:rsidRPr="005F3805">
        <w:rPr>
          <w:sz w:val="16"/>
          <w:szCs w:val="16"/>
        </w:rPr>
        <w:t>.0</w:t>
      </w:r>
      <w:r>
        <w:rPr>
          <w:sz w:val="16"/>
          <w:szCs w:val="16"/>
        </w:rPr>
        <w:t xml:space="preserve">1. – </w:t>
      </w:r>
      <w:r w:rsidR="001D3B42">
        <w:rPr>
          <w:sz w:val="16"/>
          <w:szCs w:val="16"/>
          <w:lang w:val="ru-RU"/>
        </w:rPr>
        <w:t>0</w:t>
      </w:r>
      <w:r w:rsidR="00655390">
        <w:rPr>
          <w:sz w:val="16"/>
          <w:szCs w:val="16"/>
          <w:lang w:val="ru-RU"/>
        </w:rPr>
        <w:t>4</w:t>
      </w:r>
      <w:r>
        <w:rPr>
          <w:sz w:val="16"/>
          <w:szCs w:val="16"/>
        </w:rPr>
        <w:t>.0</w:t>
      </w:r>
      <w:r w:rsidR="001D3B42">
        <w:rPr>
          <w:sz w:val="16"/>
          <w:szCs w:val="16"/>
          <w:lang w:val="ru-RU"/>
        </w:rPr>
        <w:t>2</w:t>
      </w:r>
      <w:r>
        <w:rPr>
          <w:sz w:val="16"/>
          <w:szCs w:val="16"/>
        </w:rPr>
        <w:t>.</w:t>
      </w:r>
      <w:r w:rsidR="00D23ED0">
        <w:rPr>
          <w:sz w:val="16"/>
          <w:szCs w:val="16"/>
          <w:lang w:val="ru-RU"/>
        </w:rPr>
        <w:t>2</w:t>
      </w:r>
      <w:r w:rsidR="00655390">
        <w:rPr>
          <w:sz w:val="16"/>
          <w:szCs w:val="16"/>
          <w:lang w:val="ru-RU"/>
        </w:rPr>
        <w:t>6</w:t>
      </w:r>
      <w:r>
        <w:rPr>
          <w:sz w:val="16"/>
          <w:szCs w:val="16"/>
        </w:rPr>
        <w:t>. (</w:t>
      </w:r>
      <w:r w:rsidR="00F62007">
        <w:rPr>
          <w:sz w:val="16"/>
          <w:szCs w:val="16"/>
          <w:lang w:val="ru-RU"/>
        </w:rPr>
        <w:t>2</w:t>
      </w:r>
      <w:r w:rsidR="001D3B42">
        <w:rPr>
          <w:sz w:val="16"/>
          <w:szCs w:val="16"/>
          <w:lang w:val="ru-RU"/>
        </w:rPr>
        <w:t>4</w:t>
      </w:r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дн</w:t>
      </w:r>
      <w:proofErr w:type="spellEnd"/>
      <w:r>
        <w:rPr>
          <w:sz w:val="16"/>
          <w:szCs w:val="16"/>
        </w:rPr>
        <w:t>.)</w:t>
      </w:r>
      <w:r w:rsidRPr="005F3805">
        <w:rPr>
          <w:sz w:val="16"/>
          <w:szCs w:val="16"/>
        </w:rPr>
        <w:t xml:space="preserve">                           </w:t>
      </w:r>
      <w:r>
        <w:rPr>
          <w:sz w:val="16"/>
          <w:szCs w:val="16"/>
        </w:rPr>
        <w:t xml:space="preserve">  </w:t>
      </w:r>
      <w:r w:rsidRPr="005F3805">
        <w:rPr>
          <w:sz w:val="16"/>
          <w:szCs w:val="16"/>
        </w:rPr>
        <w:t xml:space="preserve">                                                                                                  </w:t>
      </w:r>
      <w:r>
        <w:rPr>
          <w:sz w:val="16"/>
          <w:szCs w:val="16"/>
        </w:rPr>
        <w:t xml:space="preserve">                   </w:t>
      </w:r>
      <w:r w:rsidR="000B1C74">
        <w:rPr>
          <w:sz w:val="16"/>
          <w:szCs w:val="16"/>
          <w:lang w:val="ru-RU"/>
        </w:rPr>
        <w:t xml:space="preserve">         </w:t>
      </w:r>
      <w:r>
        <w:rPr>
          <w:sz w:val="16"/>
          <w:szCs w:val="16"/>
        </w:rPr>
        <w:t xml:space="preserve">   </w:t>
      </w:r>
      <w:r w:rsidRPr="005F3805">
        <w:rPr>
          <w:sz w:val="16"/>
          <w:szCs w:val="16"/>
        </w:rPr>
        <w:t xml:space="preserve">     ________________</w:t>
      </w:r>
      <w:proofErr w:type="spellStart"/>
      <w:r w:rsidRPr="005F3805">
        <w:rPr>
          <w:sz w:val="16"/>
          <w:szCs w:val="16"/>
        </w:rPr>
        <w:t>И.Э.Вильданов</w:t>
      </w:r>
      <w:proofErr w:type="spellEnd"/>
      <w:r w:rsidRPr="005F3805">
        <w:rPr>
          <w:sz w:val="16"/>
          <w:szCs w:val="16"/>
        </w:rPr>
        <w:t xml:space="preserve">                                                     </w:t>
      </w:r>
    </w:p>
    <w:p w:rsidR="00F17B85" w:rsidRPr="005F3805" w:rsidRDefault="00F17B85" w:rsidP="00F17B85">
      <w:pPr>
        <w:pStyle w:val="1"/>
        <w:jc w:val="right"/>
        <w:rPr>
          <w:sz w:val="16"/>
          <w:szCs w:val="16"/>
        </w:rPr>
      </w:pPr>
      <w:r w:rsidRPr="005F3805">
        <w:rPr>
          <w:sz w:val="16"/>
          <w:szCs w:val="16"/>
        </w:rPr>
        <w:t>“____” _______________20___ г.</w:t>
      </w:r>
    </w:p>
    <w:p w:rsidR="00F17B85" w:rsidRPr="005F3805" w:rsidRDefault="00F17B85" w:rsidP="00F17B85">
      <w:pPr>
        <w:pStyle w:val="1"/>
        <w:rPr>
          <w:sz w:val="16"/>
          <w:szCs w:val="16"/>
        </w:rPr>
      </w:pPr>
    </w:p>
    <w:p w:rsidR="00F17B85" w:rsidRPr="005F3805" w:rsidRDefault="00F17B85" w:rsidP="00F17B85">
      <w:pPr>
        <w:pStyle w:val="1"/>
        <w:rPr>
          <w:sz w:val="16"/>
          <w:szCs w:val="16"/>
        </w:rPr>
      </w:pPr>
      <w:r w:rsidRPr="005F3805">
        <w:rPr>
          <w:sz w:val="16"/>
          <w:szCs w:val="16"/>
        </w:rPr>
        <w:t>Р А С П И С А Н И Е</w:t>
      </w:r>
    </w:p>
    <w:p w:rsidR="00F17B85" w:rsidRPr="005F3805" w:rsidRDefault="00F17B85" w:rsidP="00F17B85">
      <w:pPr>
        <w:pStyle w:val="1"/>
        <w:rPr>
          <w:sz w:val="16"/>
          <w:szCs w:val="16"/>
          <w:u w:val="single"/>
        </w:rPr>
      </w:pPr>
      <w:r w:rsidRPr="005F3805">
        <w:rPr>
          <w:sz w:val="16"/>
          <w:szCs w:val="16"/>
        </w:rPr>
        <w:t>уч</w:t>
      </w:r>
      <w:r>
        <w:rPr>
          <w:sz w:val="16"/>
          <w:szCs w:val="16"/>
        </w:rPr>
        <w:t xml:space="preserve">ебных  занятий  для студентов  </w:t>
      </w:r>
      <w:r w:rsidR="001D3B42">
        <w:rPr>
          <w:sz w:val="16"/>
          <w:szCs w:val="16"/>
          <w:lang w:val="ru-RU"/>
        </w:rPr>
        <w:t>3</w:t>
      </w:r>
      <w:r w:rsidRPr="005F3805">
        <w:rPr>
          <w:sz w:val="16"/>
          <w:szCs w:val="16"/>
        </w:rPr>
        <w:t xml:space="preserve">  курса  </w:t>
      </w:r>
      <w:r w:rsidRPr="00B74704">
        <w:rPr>
          <w:sz w:val="16"/>
          <w:szCs w:val="16"/>
          <w:u w:val="single"/>
        </w:rPr>
        <w:t>Института экономики и управления в строительстве</w:t>
      </w:r>
      <w:r w:rsidRPr="00BE29B9">
        <w:rPr>
          <w:b w:val="0"/>
          <w:u w:val="single"/>
        </w:rPr>
        <w:t xml:space="preserve"> </w:t>
      </w:r>
      <w:r w:rsidRPr="00213314">
        <w:rPr>
          <w:b w:val="0"/>
        </w:rPr>
        <w:t xml:space="preserve"> </w:t>
      </w:r>
    </w:p>
    <w:p w:rsidR="00470015" w:rsidRDefault="00470015" w:rsidP="00F17B85">
      <w:pPr>
        <w:pStyle w:val="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  <w:t>Н</w:t>
      </w:r>
      <w:proofErr w:type="spellStart"/>
      <w:r w:rsidR="00F17B85" w:rsidRPr="005F3805">
        <w:rPr>
          <w:sz w:val="16"/>
          <w:szCs w:val="16"/>
        </w:rPr>
        <w:t>аправление</w:t>
      </w:r>
      <w:proofErr w:type="spellEnd"/>
      <w:r w:rsidR="00F17B85" w:rsidRPr="005F3805">
        <w:rPr>
          <w:sz w:val="16"/>
          <w:szCs w:val="16"/>
        </w:rPr>
        <w:t xml:space="preserve"> подготовки </w:t>
      </w:r>
      <w:r w:rsidR="00131958">
        <w:rPr>
          <w:sz w:val="16"/>
          <w:szCs w:val="16"/>
        </w:rPr>
        <w:t>21.03.0</w:t>
      </w:r>
      <w:r w:rsidR="00131958">
        <w:rPr>
          <w:sz w:val="16"/>
          <w:szCs w:val="16"/>
          <w:lang w:val="ru-RU"/>
        </w:rPr>
        <w:t>2</w:t>
      </w:r>
      <w:r w:rsidR="00131958" w:rsidRPr="005F3805">
        <w:rPr>
          <w:sz w:val="16"/>
          <w:szCs w:val="16"/>
        </w:rPr>
        <w:t xml:space="preserve"> </w:t>
      </w:r>
      <w:r w:rsidR="00131958">
        <w:rPr>
          <w:sz w:val="16"/>
          <w:szCs w:val="16"/>
          <w:lang w:val="ru-RU"/>
        </w:rPr>
        <w:t>Землеустройство и кадастры</w:t>
      </w:r>
    </w:p>
    <w:p w:rsidR="00F17B85" w:rsidRDefault="00F17B85" w:rsidP="00F17B85">
      <w:pPr>
        <w:pStyle w:val="1"/>
        <w:rPr>
          <w:sz w:val="16"/>
          <w:szCs w:val="16"/>
          <w:u w:val="single"/>
        </w:rPr>
      </w:pPr>
      <w:r w:rsidRPr="005F3805">
        <w:rPr>
          <w:sz w:val="16"/>
          <w:szCs w:val="16"/>
        </w:rPr>
        <w:t xml:space="preserve"> </w:t>
      </w:r>
      <w:r w:rsidR="00470015">
        <w:rPr>
          <w:sz w:val="16"/>
          <w:szCs w:val="16"/>
          <w:lang w:val="ru-RU"/>
        </w:rPr>
        <w:t>Н</w:t>
      </w:r>
      <w:proofErr w:type="spellStart"/>
      <w:r w:rsidRPr="005F3805">
        <w:rPr>
          <w:sz w:val="16"/>
          <w:szCs w:val="16"/>
        </w:rPr>
        <w:t>аправленность</w:t>
      </w:r>
      <w:proofErr w:type="spellEnd"/>
      <w:r w:rsidRPr="005F3805">
        <w:rPr>
          <w:sz w:val="16"/>
          <w:szCs w:val="16"/>
        </w:rPr>
        <w:t xml:space="preserve"> (профиль) «</w:t>
      </w:r>
      <w:r>
        <w:rPr>
          <w:sz w:val="16"/>
          <w:szCs w:val="16"/>
          <w:u w:val="single"/>
        </w:rPr>
        <w:t xml:space="preserve">Городской кадастр» </w:t>
      </w:r>
    </w:p>
    <w:p w:rsidR="00F17B85" w:rsidRDefault="00F17B85" w:rsidP="00F17B85">
      <w:pPr>
        <w:pStyle w:val="1"/>
        <w:rPr>
          <w:sz w:val="16"/>
          <w:szCs w:val="16"/>
        </w:rPr>
      </w:pPr>
      <w:r>
        <w:rPr>
          <w:sz w:val="16"/>
          <w:szCs w:val="16"/>
        </w:rPr>
        <w:t xml:space="preserve">заочного отделения на зимнюю сессию  </w:t>
      </w:r>
      <w:r w:rsidR="00D23ED0">
        <w:rPr>
          <w:sz w:val="16"/>
          <w:szCs w:val="16"/>
          <w:lang w:val="ru-RU"/>
        </w:rPr>
        <w:t>202</w:t>
      </w:r>
      <w:r w:rsidR="00655390">
        <w:rPr>
          <w:sz w:val="16"/>
          <w:szCs w:val="16"/>
          <w:lang w:val="ru-RU"/>
        </w:rPr>
        <w:t>5</w:t>
      </w:r>
      <w:r>
        <w:rPr>
          <w:sz w:val="16"/>
          <w:szCs w:val="16"/>
        </w:rPr>
        <w:t xml:space="preserve"> / </w:t>
      </w:r>
      <w:r w:rsidR="00D23ED0">
        <w:rPr>
          <w:sz w:val="16"/>
          <w:szCs w:val="16"/>
          <w:lang w:val="ru-RU"/>
        </w:rPr>
        <w:t>202</w:t>
      </w:r>
      <w:r w:rsidR="00655390">
        <w:rPr>
          <w:sz w:val="16"/>
          <w:szCs w:val="16"/>
          <w:lang w:val="ru-RU"/>
        </w:rPr>
        <w:t>6</w:t>
      </w:r>
      <w:r w:rsidRPr="005F3805">
        <w:rPr>
          <w:sz w:val="16"/>
          <w:szCs w:val="16"/>
        </w:rPr>
        <w:t xml:space="preserve"> учебного года.</w:t>
      </w:r>
    </w:p>
    <w:tbl>
      <w:tblPr>
        <w:tblW w:w="428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"/>
        <w:gridCol w:w="444"/>
        <w:gridCol w:w="7"/>
        <w:gridCol w:w="414"/>
        <w:gridCol w:w="7"/>
        <w:gridCol w:w="551"/>
        <w:gridCol w:w="7"/>
        <w:gridCol w:w="3917"/>
        <w:gridCol w:w="3884"/>
        <w:gridCol w:w="6"/>
      </w:tblGrid>
      <w:tr w:rsidR="00F17B85" w:rsidRPr="00C22116" w:rsidTr="00121C4D">
        <w:trPr>
          <w:gridAfter w:val="1"/>
          <w:wAfter w:w="3" w:type="pct"/>
          <w:cantSplit/>
          <w:trHeight w:val="20"/>
          <w:jc w:val="center"/>
        </w:trPr>
        <w:tc>
          <w:tcPr>
            <w:tcW w:w="245" w:type="pct"/>
            <w:gridSpan w:val="2"/>
            <w:vMerge w:val="restar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17B85" w:rsidRPr="00BD615D" w:rsidRDefault="00F17B85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Дата</w:t>
            </w:r>
          </w:p>
        </w:tc>
        <w:tc>
          <w:tcPr>
            <w:tcW w:w="228" w:type="pct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17B85" w:rsidRPr="00BD615D" w:rsidRDefault="00F17B85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Номер</w:t>
            </w:r>
          </w:p>
        </w:tc>
        <w:tc>
          <w:tcPr>
            <w:tcW w:w="302" w:type="pct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17B85" w:rsidRPr="00BD615D" w:rsidRDefault="00F17B85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Время</w:t>
            </w:r>
          </w:p>
        </w:tc>
        <w:tc>
          <w:tcPr>
            <w:tcW w:w="4222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F17B85" w:rsidRPr="00BD615D" w:rsidRDefault="00101AAB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2"/>
                <w:szCs w:val="10"/>
              </w:rPr>
              <w:t>2</w:t>
            </w:r>
            <w:r w:rsidR="00655390">
              <w:rPr>
                <w:rFonts w:ascii="Times New Roman" w:hAnsi="Times New Roman"/>
                <w:b/>
                <w:sz w:val="12"/>
                <w:szCs w:val="10"/>
              </w:rPr>
              <w:t>3</w:t>
            </w:r>
            <w:r w:rsidR="00F17B85" w:rsidRPr="00BD615D">
              <w:rPr>
                <w:rFonts w:ascii="Times New Roman" w:hAnsi="Times New Roman"/>
                <w:b/>
                <w:sz w:val="12"/>
                <w:szCs w:val="10"/>
              </w:rPr>
              <w:t>ЗК01з</w:t>
            </w:r>
          </w:p>
        </w:tc>
      </w:tr>
      <w:tr w:rsidR="00F17B85" w:rsidRPr="00C22116" w:rsidTr="00121C4D">
        <w:trPr>
          <w:gridAfter w:val="1"/>
          <w:wAfter w:w="3" w:type="pct"/>
          <w:cantSplit/>
          <w:trHeight w:val="20"/>
          <w:jc w:val="center"/>
        </w:trPr>
        <w:tc>
          <w:tcPr>
            <w:tcW w:w="245" w:type="pct"/>
            <w:gridSpan w:val="2"/>
            <w:vMerge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17B85" w:rsidRPr="00BD615D" w:rsidRDefault="00F17B85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17B85" w:rsidRPr="00BD615D" w:rsidRDefault="00F17B85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302" w:type="pct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17B85" w:rsidRPr="00BD615D" w:rsidRDefault="00F17B85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122" w:type="pct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F17B85" w:rsidRPr="00BD615D" w:rsidRDefault="00F17B85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Подгруппа 1</w:t>
            </w:r>
          </w:p>
        </w:tc>
        <w:tc>
          <w:tcPr>
            <w:tcW w:w="2100" w:type="pct"/>
            <w:tcBorders>
              <w:top w:val="single" w:sz="4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F17B85" w:rsidRPr="00BD615D" w:rsidRDefault="00F17B85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Подгруппа 2</w:t>
            </w:r>
          </w:p>
        </w:tc>
      </w:tr>
      <w:tr w:rsidR="00422A18" w:rsidRPr="00C22116" w:rsidTr="00121C4D">
        <w:trPr>
          <w:gridAfter w:val="1"/>
          <w:wAfter w:w="3" w:type="pct"/>
          <w:cantSplit/>
          <w:trHeight w:val="273"/>
          <w:jc w:val="center"/>
        </w:trPr>
        <w:tc>
          <w:tcPr>
            <w:tcW w:w="245" w:type="pct"/>
            <w:gridSpan w:val="2"/>
            <w:vMerge w:val="restar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422A18" w:rsidRPr="00BD615D" w:rsidRDefault="00422A18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 xml:space="preserve">Понедельник </w:t>
            </w:r>
          </w:p>
          <w:p w:rsidR="00422A18" w:rsidRPr="00BD615D" w:rsidRDefault="00655390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19</w:t>
            </w:r>
            <w:r w:rsidR="00422A18" w:rsidRPr="00BD615D">
              <w:rPr>
                <w:rFonts w:ascii="Times New Roman" w:hAnsi="Times New Roman"/>
                <w:b/>
                <w:sz w:val="10"/>
                <w:szCs w:val="10"/>
              </w:rPr>
              <w:t xml:space="preserve"> января</w:t>
            </w:r>
          </w:p>
        </w:tc>
        <w:tc>
          <w:tcPr>
            <w:tcW w:w="228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22A18" w:rsidRPr="00C22116" w:rsidRDefault="00422A18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302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22A18" w:rsidRPr="00C22116" w:rsidRDefault="00422A18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222" w:type="pct"/>
            <w:gridSpan w:val="3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422A18" w:rsidRPr="00B6757B" w:rsidRDefault="00422A18" w:rsidP="0098278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AE1CEA" w:rsidRPr="00C22116" w:rsidTr="00121C4D">
        <w:trPr>
          <w:gridAfter w:val="1"/>
          <w:wAfter w:w="3" w:type="pct"/>
          <w:cantSplit/>
          <w:trHeight w:val="230"/>
          <w:jc w:val="center"/>
        </w:trPr>
        <w:tc>
          <w:tcPr>
            <w:tcW w:w="245" w:type="pct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AE1CEA" w:rsidRPr="00BD615D" w:rsidRDefault="00AE1CEA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E1CEA" w:rsidRPr="00C22116" w:rsidRDefault="00AE1CEA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E1CEA" w:rsidRPr="00C22116" w:rsidRDefault="00AE1CEA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222" w:type="pct"/>
            <w:gridSpan w:val="3"/>
            <w:tcBorders>
              <w:top w:val="single" w:sz="4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AE1CEA" w:rsidRPr="00AE1CEA" w:rsidRDefault="00AE1CEA" w:rsidP="00D0079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  <w:highlight w:val="yellow"/>
              </w:rPr>
            </w:pPr>
            <w:r w:rsidRPr="00AE1CEA">
              <w:rPr>
                <w:rFonts w:ascii="Times New Roman" w:hAnsi="Times New Roman"/>
                <w:sz w:val="14"/>
                <w:szCs w:val="14"/>
              </w:rPr>
              <w:t>Основы архитектуры (Лекции) доц. Хабибуллина А.Г.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3-119</w:t>
            </w:r>
          </w:p>
        </w:tc>
      </w:tr>
      <w:tr w:rsidR="00AE1CEA" w:rsidRPr="00C22116" w:rsidTr="00121C4D">
        <w:trPr>
          <w:gridAfter w:val="1"/>
          <w:wAfter w:w="3" w:type="pct"/>
          <w:cantSplit/>
          <w:trHeight w:val="240"/>
          <w:jc w:val="center"/>
        </w:trPr>
        <w:tc>
          <w:tcPr>
            <w:tcW w:w="245" w:type="pct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AE1CEA" w:rsidRPr="00BD615D" w:rsidRDefault="00AE1CEA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E1CEA" w:rsidRPr="00C22116" w:rsidRDefault="00AE1CEA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E1CEA" w:rsidRPr="00C22116" w:rsidRDefault="00AE1CEA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222" w:type="pct"/>
            <w:gridSpan w:val="3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AE1CEA" w:rsidRPr="00AE1CEA" w:rsidRDefault="00AE1CEA" w:rsidP="00D0079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E1CEA">
              <w:rPr>
                <w:rFonts w:ascii="Times New Roman" w:hAnsi="Times New Roman"/>
                <w:sz w:val="14"/>
                <w:szCs w:val="14"/>
              </w:rPr>
              <w:t>Основы архитектуры (Лекции) доц. Хабибуллина А.Г.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3-119</w:t>
            </w:r>
          </w:p>
        </w:tc>
      </w:tr>
      <w:tr w:rsidR="00AE1CEA" w:rsidRPr="00C22116" w:rsidTr="00121C4D">
        <w:trPr>
          <w:gridAfter w:val="1"/>
          <w:wAfter w:w="3" w:type="pct"/>
          <w:cantSplit/>
          <w:trHeight w:val="240"/>
          <w:jc w:val="center"/>
        </w:trPr>
        <w:tc>
          <w:tcPr>
            <w:tcW w:w="245" w:type="pct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AE1CEA" w:rsidRPr="00BD615D" w:rsidRDefault="00AE1CEA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E1CEA" w:rsidRPr="00C22116" w:rsidRDefault="00AE1CEA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E1CEA" w:rsidRPr="00C22116" w:rsidRDefault="00AE1CEA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2" w:type="pct"/>
            <w:gridSpan w:val="3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AE1CEA" w:rsidRPr="00AE1CEA" w:rsidRDefault="00AE1CEA" w:rsidP="00D0079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E1CEA">
              <w:rPr>
                <w:rFonts w:ascii="Times New Roman" w:hAnsi="Times New Roman"/>
                <w:sz w:val="14"/>
                <w:szCs w:val="14"/>
              </w:rPr>
              <w:t>Основы архитектуры (Практические) доц. Хабибуллина А.Г. 3-119</w:t>
            </w:r>
          </w:p>
        </w:tc>
      </w:tr>
      <w:tr w:rsidR="00AE1CEA" w:rsidRPr="00C22116" w:rsidTr="00121C4D">
        <w:trPr>
          <w:gridAfter w:val="1"/>
          <w:wAfter w:w="3" w:type="pct"/>
          <w:cantSplit/>
          <w:trHeight w:val="240"/>
          <w:jc w:val="center"/>
        </w:trPr>
        <w:tc>
          <w:tcPr>
            <w:tcW w:w="245" w:type="pct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AE1CEA" w:rsidRPr="00BD615D" w:rsidRDefault="00AE1CEA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E1CEA" w:rsidRPr="00C22116" w:rsidRDefault="00AE1CEA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E1CEA" w:rsidRPr="00C22116" w:rsidRDefault="00AE1CEA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2" w:type="pct"/>
            <w:gridSpan w:val="3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AE1CEA" w:rsidRPr="00AE1CEA" w:rsidRDefault="00AE1CEA" w:rsidP="00D0079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AE1CEA" w:rsidRPr="00C22116" w:rsidTr="00121C4D">
        <w:trPr>
          <w:gridAfter w:val="1"/>
          <w:wAfter w:w="3" w:type="pct"/>
          <w:cantSplit/>
          <w:trHeight w:val="240"/>
          <w:jc w:val="center"/>
        </w:trPr>
        <w:tc>
          <w:tcPr>
            <w:tcW w:w="245" w:type="pct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AE1CEA" w:rsidRPr="00BD615D" w:rsidRDefault="00AE1CEA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E1CEA" w:rsidRPr="00C22116" w:rsidRDefault="00AE1CEA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E1CEA" w:rsidRPr="00C22116" w:rsidRDefault="00AE1CEA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2" w:type="pct"/>
            <w:gridSpan w:val="3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AE1CEA" w:rsidRPr="004E12A6" w:rsidRDefault="00AE1CEA" w:rsidP="0098278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AE1CEA" w:rsidRPr="00C22116" w:rsidTr="00121C4D">
        <w:trPr>
          <w:gridAfter w:val="1"/>
          <w:wAfter w:w="3" w:type="pct"/>
          <w:cantSplit/>
          <w:trHeight w:val="230"/>
          <w:jc w:val="center"/>
        </w:trPr>
        <w:tc>
          <w:tcPr>
            <w:tcW w:w="245" w:type="pct"/>
            <w:gridSpan w:val="2"/>
            <w:vMerge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AE1CEA" w:rsidRPr="00BD615D" w:rsidRDefault="00AE1CEA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E1CEA" w:rsidRPr="00C22116" w:rsidRDefault="00AE1CEA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E1CEA" w:rsidRPr="00C22116" w:rsidRDefault="00AE1CEA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2" w:type="pct"/>
            <w:gridSpan w:val="3"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AE1CEA" w:rsidRPr="00C46976" w:rsidRDefault="00AE1CEA" w:rsidP="00A64B2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</w:tr>
      <w:tr w:rsidR="00AE1CEA" w:rsidRPr="00C22116" w:rsidTr="00121C4D">
        <w:trPr>
          <w:gridAfter w:val="1"/>
          <w:wAfter w:w="3" w:type="pct"/>
          <w:cantSplit/>
          <w:trHeight w:val="240"/>
          <w:jc w:val="center"/>
        </w:trPr>
        <w:tc>
          <w:tcPr>
            <w:tcW w:w="245" w:type="pct"/>
            <w:gridSpan w:val="2"/>
            <w:vMerge w:val="restar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AE1CEA" w:rsidRPr="00BD615D" w:rsidRDefault="00AE1CEA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Вторник</w:t>
            </w:r>
          </w:p>
          <w:p w:rsidR="00AE1CEA" w:rsidRPr="00BD615D" w:rsidRDefault="00AE1CEA" w:rsidP="0065539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 xml:space="preserve">20 </w:t>
            </w: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января</w:t>
            </w:r>
          </w:p>
        </w:tc>
        <w:tc>
          <w:tcPr>
            <w:tcW w:w="228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E1CEA" w:rsidRPr="00C22116" w:rsidRDefault="00AE1CEA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302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E1CEA" w:rsidRPr="00C22116" w:rsidRDefault="00AE1CEA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222" w:type="pct"/>
            <w:gridSpan w:val="3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AE1CEA" w:rsidRPr="00551D3A" w:rsidRDefault="00AE1CEA" w:rsidP="003C6A8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AE1CEA" w:rsidRPr="00C22116" w:rsidTr="00121C4D">
        <w:trPr>
          <w:gridAfter w:val="1"/>
          <w:wAfter w:w="3" w:type="pct"/>
          <w:cantSplit/>
          <w:trHeight w:val="240"/>
          <w:jc w:val="center"/>
        </w:trPr>
        <w:tc>
          <w:tcPr>
            <w:tcW w:w="245" w:type="pct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AE1CEA" w:rsidRPr="00BD615D" w:rsidRDefault="00AE1CEA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E1CEA" w:rsidRPr="00C22116" w:rsidRDefault="00AE1CEA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E1CEA" w:rsidRPr="00C22116" w:rsidRDefault="00AE1CEA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222" w:type="pct"/>
            <w:gridSpan w:val="3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AE1CEA" w:rsidRPr="00AE1CEA" w:rsidRDefault="00AE1CEA" w:rsidP="00D0079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9C132B" w:rsidRPr="00C22116" w:rsidTr="00121C4D">
        <w:trPr>
          <w:gridAfter w:val="1"/>
          <w:wAfter w:w="3" w:type="pct"/>
          <w:cantSplit/>
          <w:trHeight w:val="240"/>
          <w:jc w:val="center"/>
        </w:trPr>
        <w:tc>
          <w:tcPr>
            <w:tcW w:w="245" w:type="pct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9C132B" w:rsidRPr="00BD615D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222" w:type="pct"/>
            <w:gridSpan w:val="3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9C132B" w:rsidRPr="009C132B" w:rsidRDefault="009C132B" w:rsidP="00D0079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C132B">
              <w:rPr>
                <w:rFonts w:ascii="Times New Roman" w:hAnsi="Times New Roman"/>
                <w:sz w:val="14"/>
                <w:szCs w:val="14"/>
              </w:rPr>
              <w:t xml:space="preserve">Риски городского планирования (Практические) доц. Мустафина Л.Р. </w:t>
            </w:r>
            <w:r>
              <w:rPr>
                <w:rFonts w:ascii="Times New Roman" w:hAnsi="Times New Roman"/>
                <w:sz w:val="14"/>
                <w:szCs w:val="14"/>
              </w:rPr>
              <w:t>2-301</w:t>
            </w:r>
          </w:p>
        </w:tc>
      </w:tr>
      <w:tr w:rsidR="009C132B" w:rsidRPr="00C22116" w:rsidTr="00121C4D">
        <w:trPr>
          <w:gridAfter w:val="1"/>
          <w:wAfter w:w="3" w:type="pct"/>
          <w:cantSplit/>
          <w:trHeight w:val="240"/>
          <w:jc w:val="center"/>
        </w:trPr>
        <w:tc>
          <w:tcPr>
            <w:tcW w:w="245" w:type="pct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9C132B" w:rsidRPr="00BD615D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2" w:type="pct"/>
            <w:gridSpan w:val="3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9C132B" w:rsidRPr="009C132B" w:rsidRDefault="009C132B" w:rsidP="00D0079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C132B">
              <w:rPr>
                <w:rFonts w:ascii="Times New Roman" w:hAnsi="Times New Roman"/>
                <w:sz w:val="14"/>
                <w:szCs w:val="14"/>
              </w:rPr>
              <w:t>Риски городского планирования (Практические) доц. Мустафина Л.Р.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2-301</w:t>
            </w:r>
            <w:r w:rsidRPr="009C132B">
              <w:rPr>
                <w:rFonts w:ascii="Times New Roman" w:hAnsi="Times New Roman"/>
                <w:sz w:val="14"/>
                <w:szCs w:val="14"/>
              </w:rPr>
              <w:t xml:space="preserve"> </w:t>
            </w:r>
          </w:p>
        </w:tc>
      </w:tr>
      <w:tr w:rsidR="009C132B" w:rsidRPr="00C22116" w:rsidTr="00121C4D">
        <w:trPr>
          <w:gridAfter w:val="1"/>
          <w:wAfter w:w="3" w:type="pct"/>
          <w:cantSplit/>
          <w:trHeight w:val="240"/>
          <w:jc w:val="center"/>
        </w:trPr>
        <w:tc>
          <w:tcPr>
            <w:tcW w:w="245" w:type="pct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9C132B" w:rsidRPr="00BD615D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2" w:type="pct"/>
            <w:gridSpan w:val="3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9C132B" w:rsidRPr="009C132B" w:rsidRDefault="009C132B" w:rsidP="00D0079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C132B">
              <w:rPr>
                <w:rFonts w:ascii="Times New Roman" w:hAnsi="Times New Roman"/>
                <w:sz w:val="14"/>
                <w:szCs w:val="14"/>
              </w:rPr>
              <w:t xml:space="preserve">Риски городского планирования (Консультации) доц. Мустафина Л.Р. </w:t>
            </w:r>
            <w:r>
              <w:rPr>
                <w:rFonts w:ascii="Times New Roman" w:hAnsi="Times New Roman"/>
                <w:sz w:val="14"/>
                <w:szCs w:val="14"/>
              </w:rPr>
              <w:t>2-301</w:t>
            </w:r>
          </w:p>
        </w:tc>
      </w:tr>
      <w:tr w:rsidR="009C132B" w:rsidRPr="00C22116" w:rsidTr="00121C4D">
        <w:trPr>
          <w:gridAfter w:val="1"/>
          <w:wAfter w:w="3" w:type="pct"/>
          <w:cantSplit/>
          <w:trHeight w:val="240"/>
          <w:jc w:val="center"/>
        </w:trPr>
        <w:tc>
          <w:tcPr>
            <w:tcW w:w="245" w:type="pct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9C132B" w:rsidRPr="00BD615D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2" w:type="pct"/>
            <w:gridSpan w:val="3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9C132B" w:rsidRPr="00687817" w:rsidRDefault="009C132B" w:rsidP="003C6A8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9C132B" w:rsidRPr="00C22116" w:rsidTr="00121C4D">
        <w:trPr>
          <w:gridAfter w:val="1"/>
          <w:wAfter w:w="3" w:type="pct"/>
          <w:cantSplit/>
          <w:trHeight w:val="230"/>
          <w:jc w:val="center"/>
        </w:trPr>
        <w:tc>
          <w:tcPr>
            <w:tcW w:w="245" w:type="pct"/>
            <w:gridSpan w:val="2"/>
            <w:vMerge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9C132B" w:rsidRPr="00BD615D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2" w:type="pct"/>
            <w:gridSpan w:val="3"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9C132B" w:rsidRPr="00687817" w:rsidRDefault="009C132B" w:rsidP="004100B4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9C132B" w:rsidRPr="00C22116" w:rsidTr="00121C4D">
        <w:trPr>
          <w:gridAfter w:val="1"/>
          <w:wAfter w:w="3" w:type="pct"/>
          <w:cantSplit/>
          <w:trHeight w:val="240"/>
          <w:jc w:val="center"/>
        </w:trPr>
        <w:tc>
          <w:tcPr>
            <w:tcW w:w="245" w:type="pct"/>
            <w:gridSpan w:val="2"/>
            <w:vMerge w:val="restar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9C132B" w:rsidRPr="00BD615D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Среда</w:t>
            </w:r>
          </w:p>
          <w:p w:rsidR="009C132B" w:rsidRPr="00BD615D" w:rsidRDefault="009C132B" w:rsidP="0065539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21</w:t>
            </w: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 xml:space="preserve"> января</w:t>
            </w:r>
          </w:p>
        </w:tc>
        <w:tc>
          <w:tcPr>
            <w:tcW w:w="228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302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222" w:type="pct"/>
            <w:gridSpan w:val="3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9C132B" w:rsidRPr="00D820F6" w:rsidRDefault="009C132B" w:rsidP="003C6A8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9C132B" w:rsidRPr="00C22116" w:rsidTr="00121C4D">
        <w:trPr>
          <w:gridAfter w:val="1"/>
          <w:wAfter w:w="3" w:type="pct"/>
          <w:cantSplit/>
          <w:trHeight w:val="240"/>
          <w:jc w:val="center"/>
        </w:trPr>
        <w:tc>
          <w:tcPr>
            <w:tcW w:w="245" w:type="pct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9C132B" w:rsidRPr="00BD615D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222" w:type="pct"/>
            <w:gridSpan w:val="3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9C132B" w:rsidRPr="009C132B" w:rsidRDefault="009C132B" w:rsidP="00D0079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C132B">
              <w:rPr>
                <w:rFonts w:ascii="Times New Roman" w:hAnsi="Times New Roman"/>
                <w:sz w:val="14"/>
                <w:szCs w:val="14"/>
              </w:rPr>
              <w:t xml:space="preserve">Основы архитектуры (Лекции) доц. Хабибуллина А.Г. </w:t>
            </w:r>
            <w:r w:rsidR="00D00799">
              <w:rPr>
                <w:rFonts w:ascii="Times New Roman" w:hAnsi="Times New Roman"/>
                <w:sz w:val="14"/>
                <w:szCs w:val="14"/>
              </w:rPr>
              <w:t>3-119</w:t>
            </w:r>
          </w:p>
        </w:tc>
      </w:tr>
      <w:tr w:rsidR="009C132B" w:rsidRPr="00C22116" w:rsidTr="00121C4D">
        <w:trPr>
          <w:gridAfter w:val="1"/>
          <w:wAfter w:w="3" w:type="pct"/>
          <w:cantSplit/>
          <w:trHeight w:val="240"/>
          <w:jc w:val="center"/>
        </w:trPr>
        <w:tc>
          <w:tcPr>
            <w:tcW w:w="245" w:type="pct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9C132B" w:rsidRPr="00BD615D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222" w:type="pct"/>
            <w:gridSpan w:val="3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9C132B" w:rsidRPr="009C132B" w:rsidRDefault="009C132B" w:rsidP="00D0079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9C132B">
              <w:rPr>
                <w:rFonts w:ascii="Times New Roman" w:hAnsi="Times New Roman"/>
                <w:sz w:val="14"/>
                <w:szCs w:val="14"/>
              </w:rPr>
              <w:t xml:space="preserve">Основы архитектуры (Лекции) доц. Хабибуллина А.Г. </w:t>
            </w:r>
            <w:r w:rsidR="00D00799">
              <w:rPr>
                <w:rFonts w:ascii="Times New Roman" w:hAnsi="Times New Roman"/>
                <w:sz w:val="14"/>
                <w:szCs w:val="14"/>
              </w:rPr>
              <w:t>3-119</w:t>
            </w:r>
          </w:p>
        </w:tc>
      </w:tr>
      <w:tr w:rsidR="009C132B" w:rsidRPr="00C22116" w:rsidTr="00121C4D">
        <w:trPr>
          <w:gridAfter w:val="1"/>
          <w:wAfter w:w="3" w:type="pct"/>
          <w:cantSplit/>
          <w:trHeight w:val="240"/>
          <w:jc w:val="center"/>
        </w:trPr>
        <w:tc>
          <w:tcPr>
            <w:tcW w:w="245" w:type="pct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9C132B" w:rsidRPr="00BD615D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2" w:type="pct"/>
            <w:gridSpan w:val="3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9C132B" w:rsidRPr="009C132B" w:rsidRDefault="009C132B" w:rsidP="00D0079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E1CEA">
              <w:rPr>
                <w:rFonts w:ascii="Times New Roman" w:hAnsi="Times New Roman"/>
                <w:sz w:val="14"/>
                <w:szCs w:val="14"/>
              </w:rPr>
              <w:t>Основы архитектуры (Практические) доц. Хабибуллина А.Г. 3-119</w:t>
            </w:r>
          </w:p>
        </w:tc>
      </w:tr>
      <w:tr w:rsidR="009C132B" w:rsidRPr="00C22116" w:rsidTr="00121C4D">
        <w:trPr>
          <w:gridAfter w:val="1"/>
          <w:wAfter w:w="3" w:type="pct"/>
          <w:cantSplit/>
          <w:trHeight w:val="240"/>
          <w:jc w:val="center"/>
        </w:trPr>
        <w:tc>
          <w:tcPr>
            <w:tcW w:w="245" w:type="pct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9C132B" w:rsidRPr="00BD615D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2" w:type="pct"/>
            <w:gridSpan w:val="3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9C132B" w:rsidRPr="009C132B" w:rsidRDefault="009C132B" w:rsidP="00D0079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9C132B" w:rsidRPr="00C22116" w:rsidTr="00121C4D">
        <w:trPr>
          <w:gridAfter w:val="1"/>
          <w:wAfter w:w="3" w:type="pct"/>
          <w:cantSplit/>
          <w:trHeight w:val="240"/>
          <w:jc w:val="center"/>
        </w:trPr>
        <w:tc>
          <w:tcPr>
            <w:tcW w:w="245" w:type="pct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9C132B" w:rsidRPr="00BD615D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2" w:type="pct"/>
            <w:gridSpan w:val="3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9C132B" w:rsidRPr="009C132B" w:rsidRDefault="009C132B" w:rsidP="00D0079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9C132B" w:rsidRPr="00C22116" w:rsidTr="00121C4D">
        <w:trPr>
          <w:gridAfter w:val="1"/>
          <w:wAfter w:w="3" w:type="pct"/>
          <w:cantSplit/>
          <w:trHeight w:val="230"/>
          <w:jc w:val="center"/>
        </w:trPr>
        <w:tc>
          <w:tcPr>
            <w:tcW w:w="245" w:type="pct"/>
            <w:gridSpan w:val="2"/>
            <w:vMerge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9C132B" w:rsidRPr="00BD615D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2" w:type="pct"/>
            <w:gridSpan w:val="3"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9C132B" w:rsidRPr="0013579F" w:rsidRDefault="009C132B" w:rsidP="009827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</w:tr>
      <w:tr w:rsidR="009C132B" w:rsidRPr="00C22116" w:rsidTr="00121C4D">
        <w:trPr>
          <w:gridAfter w:val="1"/>
          <w:wAfter w:w="3" w:type="pct"/>
          <w:cantSplit/>
          <w:trHeight w:val="240"/>
          <w:jc w:val="center"/>
        </w:trPr>
        <w:tc>
          <w:tcPr>
            <w:tcW w:w="245" w:type="pct"/>
            <w:gridSpan w:val="2"/>
            <w:vMerge w:val="restar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9C132B" w:rsidRPr="00BD615D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Четверг</w:t>
            </w:r>
          </w:p>
          <w:p w:rsidR="009C132B" w:rsidRPr="00BD615D" w:rsidRDefault="009C132B" w:rsidP="0065539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22</w:t>
            </w: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 xml:space="preserve"> января</w:t>
            </w:r>
          </w:p>
        </w:tc>
        <w:tc>
          <w:tcPr>
            <w:tcW w:w="228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302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222" w:type="pct"/>
            <w:gridSpan w:val="3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9C132B" w:rsidRPr="00AE1CEA" w:rsidRDefault="009C132B" w:rsidP="00D0079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9C132B" w:rsidRPr="00C22116" w:rsidTr="00121C4D">
        <w:trPr>
          <w:gridAfter w:val="1"/>
          <w:wAfter w:w="3" w:type="pct"/>
          <w:cantSplit/>
          <w:trHeight w:val="240"/>
          <w:jc w:val="center"/>
        </w:trPr>
        <w:tc>
          <w:tcPr>
            <w:tcW w:w="245" w:type="pct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9C132B" w:rsidRPr="00BD615D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222" w:type="pct"/>
            <w:gridSpan w:val="3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9C132B" w:rsidRPr="00AE1CEA" w:rsidRDefault="009C132B" w:rsidP="00D0079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9C132B" w:rsidRPr="00C22116" w:rsidTr="00121C4D">
        <w:trPr>
          <w:gridAfter w:val="1"/>
          <w:wAfter w:w="3" w:type="pct"/>
          <w:cantSplit/>
          <w:trHeight w:val="240"/>
          <w:jc w:val="center"/>
        </w:trPr>
        <w:tc>
          <w:tcPr>
            <w:tcW w:w="245" w:type="pct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9C132B" w:rsidRPr="00BD615D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222" w:type="pct"/>
            <w:gridSpan w:val="3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9C132B" w:rsidRPr="00AE1CEA" w:rsidRDefault="009C132B" w:rsidP="00D0079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9C132B" w:rsidRPr="00C22116" w:rsidTr="00121C4D">
        <w:trPr>
          <w:gridAfter w:val="1"/>
          <w:wAfter w:w="3" w:type="pct"/>
          <w:cantSplit/>
          <w:trHeight w:val="240"/>
          <w:jc w:val="center"/>
        </w:trPr>
        <w:tc>
          <w:tcPr>
            <w:tcW w:w="245" w:type="pct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9C132B" w:rsidRPr="00BD615D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2" w:type="pct"/>
            <w:gridSpan w:val="3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9C132B" w:rsidRPr="00AE1CEA" w:rsidRDefault="009C132B" w:rsidP="00D0079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9C132B" w:rsidRPr="00C22116" w:rsidTr="00121C4D">
        <w:trPr>
          <w:gridAfter w:val="1"/>
          <w:wAfter w:w="3" w:type="pct"/>
          <w:cantSplit/>
          <w:trHeight w:val="240"/>
          <w:jc w:val="center"/>
        </w:trPr>
        <w:tc>
          <w:tcPr>
            <w:tcW w:w="245" w:type="pct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9C132B" w:rsidRPr="00BD615D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2" w:type="pct"/>
            <w:gridSpan w:val="3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9C132B" w:rsidRPr="009B0577" w:rsidRDefault="009C132B" w:rsidP="00C76CB0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9C132B" w:rsidRPr="006B3209" w:rsidTr="00121C4D">
        <w:trPr>
          <w:gridAfter w:val="1"/>
          <w:wAfter w:w="3" w:type="pct"/>
          <w:cantSplit/>
          <w:trHeight w:val="240"/>
          <w:jc w:val="center"/>
        </w:trPr>
        <w:tc>
          <w:tcPr>
            <w:tcW w:w="245" w:type="pct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9C132B" w:rsidRPr="00BD615D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2" w:type="pct"/>
            <w:gridSpan w:val="3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9C132B" w:rsidRPr="009B0577" w:rsidRDefault="009C132B" w:rsidP="00D0079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9C132B" w:rsidRPr="006B3209" w:rsidTr="00121C4D">
        <w:trPr>
          <w:gridAfter w:val="1"/>
          <w:wAfter w:w="3" w:type="pct"/>
          <w:cantSplit/>
          <w:trHeight w:val="230"/>
          <w:jc w:val="center"/>
        </w:trPr>
        <w:tc>
          <w:tcPr>
            <w:tcW w:w="245" w:type="pct"/>
            <w:gridSpan w:val="2"/>
            <w:vMerge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9C132B" w:rsidRPr="00BD615D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2" w:type="pct"/>
            <w:gridSpan w:val="3"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9C132B" w:rsidRPr="009B0577" w:rsidRDefault="009C132B" w:rsidP="00D0079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9C132B" w:rsidRPr="00C22116" w:rsidTr="00C46DC0">
        <w:trPr>
          <w:gridBefore w:val="1"/>
          <w:wBefore w:w="5" w:type="pct"/>
          <w:cantSplit/>
          <w:trHeight w:val="240"/>
          <w:jc w:val="center"/>
        </w:trPr>
        <w:tc>
          <w:tcPr>
            <w:tcW w:w="244" w:type="pct"/>
            <w:gridSpan w:val="2"/>
            <w:vMerge w:val="restar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9C132B" w:rsidRPr="00BD615D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Пятница</w:t>
            </w:r>
          </w:p>
          <w:p w:rsidR="009C132B" w:rsidRPr="00BD615D" w:rsidRDefault="009C132B" w:rsidP="0065539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23</w:t>
            </w: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 xml:space="preserve"> января</w:t>
            </w:r>
          </w:p>
        </w:tc>
        <w:tc>
          <w:tcPr>
            <w:tcW w:w="228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302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6B3209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6B3209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221" w:type="pct"/>
            <w:gridSpan w:val="3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9C132B" w:rsidRPr="00AE1CEA" w:rsidRDefault="009C132B" w:rsidP="00D0079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9C132B" w:rsidRPr="00C22116" w:rsidTr="00C46DC0">
        <w:trPr>
          <w:gridBefore w:val="1"/>
          <w:wBefore w:w="5" w:type="pct"/>
          <w:cantSplit/>
          <w:trHeight w:val="240"/>
          <w:jc w:val="center"/>
        </w:trPr>
        <w:tc>
          <w:tcPr>
            <w:tcW w:w="244" w:type="pct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9C132B" w:rsidRPr="00BD615D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6B3209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6B3209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221" w:type="pct"/>
            <w:gridSpan w:val="3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9C132B" w:rsidRPr="00AE1CEA" w:rsidRDefault="009C132B" w:rsidP="00C4204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E1CEA">
              <w:rPr>
                <w:rFonts w:ascii="Times New Roman" w:hAnsi="Times New Roman"/>
                <w:sz w:val="14"/>
                <w:szCs w:val="14"/>
              </w:rPr>
              <w:t xml:space="preserve">Инженерные системы в строительстве (Практические) доц. </w:t>
            </w:r>
            <w:proofErr w:type="spellStart"/>
            <w:r w:rsidR="00C42046">
              <w:rPr>
                <w:rFonts w:ascii="Times New Roman" w:hAnsi="Times New Roman"/>
                <w:sz w:val="14"/>
                <w:szCs w:val="14"/>
              </w:rPr>
              <w:t>Бройда</w:t>
            </w:r>
            <w:proofErr w:type="spellEnd"/>
            <w:r w:rsidR="00C42046">
              <w:rPr>
                <w:rFonts w:ascii="Times New Roman" w:hAnsi="Times New Roman"/>
                <w:sz w:val="14"/>
                <w:szCs w:val="14"/>
              </w:rPr>
              <w:t xml:space="preserve"> В.А</w:t>
            </w:r>
            <w:r w:rsidRPr="00AE1CEA">
              <w:rPr>
                <w:rFonts w:ascii="Times New Roman" w:hAnsi="Times New Roman"/>
                <w:sz w:val="14"/>
                <w:szCs w:val="14"/>
              </w:rPr>
              <w:t xml:space="preserve">. </w:t>
            </w:r>
            <w:r>
              <w:rPr>
                <w:rFonts w:ascii="Times New Roman" w:hAnsi="Times New Roman"/>
                <w:sz w:val="14"/>
                <w:szCs w:val="14"/>
              </w:rPr>
              <w:t>4-106</w:t>
            </w:r>
          </w:p>
        </w:tc>
      </w:tr>
      <w:tr w:rsidR="009C132B" w:rsidRPr="00C22116" w:rsidTr="00C46DC0">
        <w:trPr>
          <w:gridBefore w:val="1"/>
          <w:wBefore w:w="5" w:type="pct"/>
          <w:cantSplit/>
          <w:trHeight w:val="240"/>
          <w:jc w:val="center"/>
        </w:trPr>
        <w:tc>
          <w:tcPr>
            <w:tcW w:w="244" w:type="pct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9C132B" w:rsidRPr="00BD615D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221" w:type="pct"/>
            <w:gridSpan w:val="3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9C132B" w:rsidRPr="00AE1CEA" w:rsidRDefault="009C132B" w:rsidP="00D0079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E1CEA">
              <w:rPr>
                <w:rFonts w:ascii="Times New Roman" w:hAnsi="Times New Roman"/>
                <w:sz w:val="14"/>
                <w:szCs w:val="14"/>
              </w:rPr>
              <w:t xml:space="preserve">Инженерные системы в строительстве (Лабораторные) доц. </w:t>
            </w:r>
            <w:proofErr w:type="spellStart"/>
            <w:r w:rsidR="00C138F1">
              <w:rPr>
                <w:rFonts w:ascii="Times New Roman" w:hAnsi="Times New Roman"/>
                <w:sz w:val="14"/>
                <w:szCs w:val="14"/>
              </w:rPr>
              <w:t>Бройда</w:t>
            </w:r>
            <w:proofErr w:type="spellEnd"/>
            <w:r w:rsidR="00C138F1">
              <w:rPr>
                <w:rFonts w:ascii="Times New Roman" w:hAnsi="Times New Roman"/>
                <w:sz w:val="14"/>
                <w:szCs w:val="14"/>
              </w:rPr>
              <w:t xml:space="preserve"> В.А</w:t>
            </w:r>
            <w:r w:rsidR="00C138F1" w:rsidRPr="00AE1CEA">
              <w:rPr>
                <w:rFonts w:ascii="Times New Roman" w:hAnsi="Times New Roman"/>
                <w:sz w:val="14"/>
                <w:szCs w:val="14"/>
              </w:rPr>
              <w:t xml:space="preserve">. </w:t>
            </w:r>
            <w:r w:rsidRPr="00AE1CEA">
              <w:rPr>
                <w:rFonts w:ascii="Times New Roman" w:hAnsi="Times New Roman"/>
                <w:sz w:val="14"/>
                <w:szCs w:val="14"/>
              </w:rPr>
              <w:t>4-106</w:t>
            </w:r>
          </w:p>
        </w:tc>
      </w:tr>
      <w:tr w:rsidR="009C132B" w:rsidRPr="00C22116" w:rsidTr="00C46DC0">
        <w:trPr>
          <w:gridBefore w:val="1"/>
          <w:wBefore w:w="5" w:type="pct"/>
          <w:cantSplit/>
          <w:trHeight w:val="240"/>
          <w:jc w:val="center"/>
        </w:trPr>
        <w:tc>
          <w:tcPr>
            <w:tcW w:w="244" w:type="pct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9C132B" w:rsidRPr="00BD615D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1" w:type="pct"/>
            <w:gridSpan w:val="3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9C132B" w:rsidRPr="00AE1CEA" w:rsidRDefault="009C132B" w:rsidP="00D0079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E1CEA">
              <w:rPr>
                <w:rFonts w:ascii="Times New Roman" w:hAnsi="Times New Roman"/>
                <w:sz w:val="14"/>
                <w:szCs w:val="14"/>
              </w:rPr>
              <w:t xml:space="preserve">Инженерные системы в строительстве (Лабораторные) доц. </w:t>
            </w:r>
            <w:proofErr w:type="spellStart"/>
            <w:r w:rsidR="00C138F1">
              <w:rPr>
                <w:rFonts w:ascii="Times New Roman" w:hAnsi="Times New Roman"/>
                <w:sz w:val="14"/>
                <w:szCs w:val="14"/>
              </w:rPr>
              <w:t>Бройда</w:t>
            </w:r>
            <w:proofErr w:type="spellEnd"/>
            <w:r w:rsidR="00C138F1">
              <w:rPr>
                <w:rFonts w:ascii="Times New Roman" w:hAnsi="Times New Roman"/>
                <w:sz w:val="14"/>
                <w:szCs w:val="14"/>
              </w:rPr>
              <w:t xml:space="preserve"> В.А</w:t>
            </w:r>
            <w:r w:rsidR="00C138F1" w:rsidRPr="00AE1CEA">
              <w:rPr>
                <w:rFonts w:ascii="Times New Roman" w:hAnsi="Times New Roman"/>
                <w:sz w:val="14"/>
                <w:szCs w:val="14"/>
              </w:rPr>
              <w:t xml:space="preserve">. </w:t>
            </w:r>
            <w:r w:rsidRPr="00AE1CEA">
              <w:rPr>
                <w:rFonts w:ascii="Times New Roman" w:hAnsi="Times New Roman"/>
                <w:sz w:val="14"/>
                <w:szCs w:val="14"/>
              </w:rPr>
              <w:t>4-106</w:t>
            </w:r>
          </w:p>
        </w:tc>
      </w:tr>
      <w:tr w:rsidR="009C132B" w:rsidRPr="00C22116" w:rsidTr="00C46DC0">
        <w:trPr>
          <w:gridBefore w:val="1"/>
          <w:wBefore w:w="5" w:type="pct"/>
          <w:cantSplit/>
          <w:trHeight w:val="240"/>
          <w:jc w:val="center"/>
        </w:trPr>
        <w:tc>
          <w:tcPr>
            <w:tcW w:w="244" w:type="pct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9C132B" w:rsidRPr="00BD615D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1" w:type="pct"/>
            <w:gridSpan w:val="3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9C132B" w:rsidRPr="00B62623" w:rsidRDefault="00C42046" w:rsidP="00D0079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0"/>
                <w:szCs w:val="10"/>
              </w:rPr>
            </w:pPr>
            <w:r w:rsidRPr="00AE1CEA">
              <w:rPr>
                <w:rFonts w:ascii="Times New Roman" w:hAnsi="Times New Roman"/>
                <w:sz w:val="14"/>
                <w:szCs w:val="14"/>
              </w:rPr>
              <w:t xml:space="preserve">Инженерные системы в строительстве (Практические) доц. </w:t>
            </w:r>
            <w:proofErr w:type="spellStart"/>
            <w:r w:rsidR="00C138F1">
              <w:rPr>
                <w:rFonts w:ascii="Times New Roman" w:hAnsi="Times New Roman"/>
                <w:sz w:val="14"/>
                <w:szCs w:val="14"/>
              </w:rPr>
              <w:t>Бройда</w:t>
            </w:r>
            <w:proofErr w:type="spellEnd"/>
            <w:r w:rsidR="00C138F1">
              <w:rPr>
                <w:rFonts w:ascii="Times New Roman" w:hAnsi="Times New Roman"/>
                <w:sz w:val="14"/>
                <w:szCs w:val="14"/>
              </w:rPr>
              <w:t xml:space="preserve"> В.А</w:t>
            </w:r>
            <w:r w:rsidR="00C138F1" w:rsidRPr="00AE1CEA">
              <w:rPr>
                <w:rFonts w:ascii="Times New Roman" w:hAnsi="Times New Roman"/>
                <w:sz w:val="14"/>
                <w:szCs w:val="14"/>
              </w:rPr>
              <w:t xml:space="preserve">. </w:t>
            </w:r>
            <w:r>
              <w:rPr>
                <w:rFonts w:ascii="Times New Roman" w:hAnsi="Times New Roman"/>
                <w:sz w:val="14"/>
                <w:szCs w:val="14"/>
              </w:rPr>
              <w:t>4-106</w:t>
            </w:r>
          </w:p>
        </w:tc>
      </w:tr>
      <w:tr w:rsidR="009C132B" w:rsidRPr="00C22116" w:rsidTr="00C46DC0">
        <w:trPr>
          <w:gridBefore w:val="1"/>
          <w:wBefore w:w="5" w:type="pct"/>
          <w:cantSplit/>
          <w:trHeight w:val="240"/>
          <w:jc w:val="center"/>
        </w:trPr>
        <w:tc>
          <w:tcPr>
            <w:tcW w:w="244" w:type="pct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9C132B" w:rsidRPr="00BD615D" w:rsidRDefault="009C132B" w:rsidP="0056004D">
            <w:pPr>
              <w:spacing w:after="0" w:line="240" w:lineRule="auto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1" w:type="pct"/>
            <w:gridSpan w:val="3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9C132B" w:rsidRPr="00B4500F" w:rsidRDefault="009C132B" w:rsidP="003C6A8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9C132B" w:rsidRPr="00C22116" w:rsidTr="00C46DC0">
        <w:trPr>
          <w:gridBefore w:val="1"/>
          <w:wBefore w:w="5" w:type="pct"/>
          <w:cantSplit/>
          <w:trHeight w:val="230"/>
          <w:jc w:val="center"/>
        </w:trPr>
        <w:tc>
          <w:tcPr>
            <w:tcW w:w="244" w:type="pct"/>
            <w:gridSpan w:val="2"/>
            <w:vMerge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9C132B" w:rsidRPr="00BD615D" w:rsidRDefault="009C132B" w:rsidP="0056004D">
            <w:pPr>
              <w:spacing w:after="0" w:line="240" w:lineRule="auto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1" w:type="pct"/>
            <w:gridSpan w:val="3"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9C132B" w:rsidRPr="00336DC2" w:rsidRDefault="009C132B" w:rsidP="0042250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9C132B" w:rsidRPr="00C22116" w:rsidTr="00121C4D">
        <w:trPr>
          <w:gridAfter w:val="1"/>
          <w:wAfter w:w="3" w:type="pct"/>
          <w:cantSplit/>
          <w:trHeight w:val="240"/>
          <w:jc w:val="center"/>
        </w:trPr>
        <w:tc>
          <w:tcPr>
            <w:tcW w:w="245" w:type="pct"/>
            <w:gridSpan w:val="2"/>
            <w:vMerge w:val="restar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9C132B" w:rsidRPr="00BD615D" w:rsidRDefault="009C132B" w:rsidP="00DC625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Суббота</w:t>
            </w:r>
          </w:p>
          <w:p w:rsidR="009C132B" w:rsidRPr="00BD615D" w:rsidRDefault="009C132B" w:rsidP="0065539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 xml:space="preserve">24 </w:t>
            </w: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января</w:t>
            </w:r>
          </w:p>
        </w:tc>
        <w:tc>
          <w:tcPr>
            <w:tcW w:w="228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DC6250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302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DC6250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222" w:type="pct"/>
            <w:gridSpan w:val="3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9C132B" w:rsidRPr="00723BA8" w:rsidRDefault="009C132B" w:rsidP="00D0079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723BA8">
              <w:rPr>
                <w:rFonts w:ascii="Times New Roman" w:hAnsi="Times New Roman"/>
                <w:sz w:val="14"/>
                <w:szCs w:val="14"/>
              </w:rPr>
              <w:t xml:space="preserve">Основы градостроительства и планировка населенных мест (Практические) доц. </w:t>
            </w:r>
            <w:proofErr w:type="spellStart"/>
            <w:r w:rsidRPr="00723BA8">
              <w:rPr>
                <w:rFonts w:ascii="Times New Roman" w:hAnsi="Times New Roman"/>
                <w:sz w:val="14"/>
                <w:szCs w:val="14"/>
              </w:rPr>
              <w:t>Зарипова</w:t>
            </w:r>
            <w:proofErr w:type="spellEnd"/>
            <w:r w:rsidRPr="00723BA8">
              <w:rPr>
                <w:rFonts w:ascii="Times New Roman" w:hAnsi="Times New Roman"/>
                <w:sz w:val="14"/>
                <w:szCs w:val="14"/>
              </w:rPr>
              <w:t xml:space="preserve"> А.В.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3-414</w:t>
            </w:r>
          </w:p>
        </w:tc>
      </w:tr>
      <w:tr w:rsidR="009C132B" w:rsidRPr="00C22116" w:rsidTr="00121C4D">
        <w:trPr>
          <w:gridAfter w:val="1"/>
          <w:wAfter w:w="3" w:type="pct"/>
          <w:cantSplit/>
          <w:trHeight w:val="240"/>
          <w:jc w:val="center"/>
        </w:trPr>
        <w:tc>
          <w:tcPr>
            <w:tcW w:w="245" w:type="pct"/>
            <w:gridSpan w:val="2"/>
            <w:vMerge/>
            <w:tcBorders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9C132B" w:rsidRPr="00C22116" w:rsidRDefault="009C132B" w:rsidP="00DC6250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DC6250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DC6250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222" w:type="pct"/>
            <w:gridSpan w:val="3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9C132B" w:rsidRPr="00723BA8" w:rsidRDefault="009C132B" w:rsidP="00D0079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723BA8">
              <w:rPr>
                <w:rFonts w:ascii="Times New Roman" w:hAnsi="Times New Roman"/>
                <w:sz w:val="14"/>
                <w:szCs w:val="14"/>
              </w:rPr>
              <w:t xml:space="preserve">Основы градостроительства и планировка населенных мест (Практические) доц. </w:t>
            </w:r>
            <w:proofErr w:type="spellStart"/>
            <w:r w:rsidRPr="00723BA8">
              <w:rPr>
                <w:rFonts w:ascii="Times New Roman" w:hAnsi="Times New Roman"/>
                <w:sz w:val="14"/>
                <w:szCs w:val="14"/>
              </w:rPr>
              <w:t>Зарипова</w:t>
            </w:r>
            <w:proofErr w:type="spellEnd"/>
            <w:r w:rsidRPr="00723BA8">
              <w:rPr>
                <w:rFonts w:ascii="Times New Roman" w:hAnsi="Times New Roman"/>
                <w:sz w:val="14"/>
                <w:szCs w:val="14"/>
              </w:rPr>
              <w:t xml:space="preserve"> А.В.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3-414</w:t>
            </w:r>
          </w:p>
        </w:tc>
      </w:tr>
      <w:tr w:rsidR="009C132B" w:rsidRPr="00C22116" w:rsidTr="00121C4D">
        <w:trPr>
          <w:gridAfter w:val="1"/>
          <w:wAfter w:w="3" w:type="pct"/>
          <w:cantSplit/>
          <w:trHeight w:val="240"/>
          <w:jc w:val="center"/>
        </w:trPr>
        <w:tc>
          <w:tcPr>
            <w:tcW w:w="245" w:type="pct"/>
            <w:gridSpan w:val="2"/>
            <w:vMerge/>
            <w:tcBorders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9C132B" w:rsidRPr="00C22116" w:rsidRDefault="009C132B" w:rsidP="00DC6250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DC6250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DC6250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222" w:type="pct"/>
            <w:gridSpan w:val="3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9C132B" w:rsidRPr="00723BA8" w:rsidRDefault="009C132B" w:rsidP="00D0079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723BA8">
              <w:rPr>
                <w:rFonts w:ascii="Times New Roman" w:hAnsi="Times New Roman"/>
                <w:sz w:val="14"/>
                <w:szCs w:val="14"/>
              </w:rPr>
              <w:t xml:space="preserve">Основы градостроительства и планировка населенных мест (Практические) доц. </w:t>
            </w:r>
            <w:proofErr w:type="spellStart"/>
            <w:r w:rsidRPr="00723BA8">
              <w:rPr>
                <w:rFonts w:ascii="Times New Roman" w:hAnsi="Times New Roman"/>
                <w:sz w:val="14"/>
                <w:szCs w:val="14"/>
              </w:rPr>
              <w:t>Зарипова</w:t>
            </w:r>
            <w:proofErr w:type="spellEnd"/>
            <w:r w:rsidRPr="00723BA8">
              <w:rPr>
                <w:rFonts w:ascii="Times New Roman" w:hAnsi="Times New Roman"/>
                <w:sz w:val="14"/>
                <w:szCs w:val="14"/>
              </w:rPr>
              <w:t xml:space="preserve"> А.В.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3-414</w:t>
            </w:r>
          </w:p>
        </w:tc>
      </w:tr>
      <w:tr w:rsidR="009C132B" w:rsidRPr="00C22116" w:rsidTr="00121C4D">
        <w:trPr>
          <w:gridAfter w:val="1"/>
          <w:wAfter w:w="3" w:type="pct"/>
          <w:cantSplit/>
          <w:trHeight w:val="240"/>
          <w:jc w:val="center"/>
        </w:trPr>
        <w:tc>
          <w:tcPr>
            <w:tcW w:w="245" w:type="pct"/>
            <w:gridSpan w:val="2"/>
            <w:vMerge/>
            <w:tcBorders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9C132B" w:rsidRPr="00C22116" w:rsidRDefault="009C132B" w:rsidP="00DC6250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DC6250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DC6250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2" w:type="pct"/>
            <w:gridSpan w:val="3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9C132B" w:rsidRPr="009B0577" w:rsidRDefault="009C132B" w:rsidP="00D0079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9C132B" w:rsidRPr="00C22116" w:rsidTr="00121C4D">
        <w:trPr>
          <w:gridAfter w:val="1"/>
          <w:wAfter w:w="3" w:type="pct"/>
          <w:cantSplit/>
          <w:trHeight w:val="240"/>
          <w:jc w:val="center"/>
        </w:trPr>
        <w:tc>
          <w:tcPr>
            <w:tcW w:w="245" w:type="pct"/>
            <w:gridSpan w:val="2"/>
            <w:vMerge/>
            <w:tcBorders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9C132B" w:rsidRPr="00C22116" w:rsidRDefault="009C132B" w:rsidP="00DC6250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DC6250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DC6250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2" w:type="pct"/>
            <w:gridSpan w:val="3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9C132B" w:rsidRPr="009B0577" w:rsidRDefault="009C132B" w:rsidP="00D0079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9C132B" w:rsidRPr="00C22116" w:rsidTr="00121C4D">
        <w:trPr>
          <w:gridAfter w:val="1"/>
          <w:wAfter w:w="3" w:type="pct"/>
          <w:cantSplit/>
          <w:trHeight w:val="240"/>
          <w:jc w:val="center"/>
        </w:trPr>
        <w:tc>
          <w:tcPr>
            <w:tcW w:w="245" w:type="pct"/>
            <w:gridSpan w:val="2"/>
            <w:vMerge/>
            <w:tcBorders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9C132B" w:rsidRPr="00C22116" w:rsidRDefault="009C132B" w:rsidP="00DC6250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DC6250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DC6250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2" w:type="pct"/>
            <w:gridSpan w:val="3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9C132B" w:rsidRPr="009B0577" w:rsidRDefault="009C132B" w:rsidP="00D0079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9C132B" w:rsidRPr="00C22116" w:rsidTr="00121C4D">
        <w:trPr>
          <w:gridAfter w:val="1"/>
          <w:wAfter w:w="3" w:type="pct"/>
          <w:cantSplit/>
          <w:trHeight w:val="230"/>
          <w:jc w:val="center"/>
        </w:trPr>
        <w:tc>
          <w:tcPr>
            <w:tcW w:w="245" w:type="pct"/>
            <w:gridSpan w:val="2"/>
            <w:vMerge/>
            <w:tcBorders>
              <w:bottom w:val="single" w:sz="8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9C132B" w:rsidRPr="00C22116" w:rsidRDefault="009C132B" w:rsidP="00DC6250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DC6250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DC6250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2" w:type="pct"/>
            <w:gridSpan w:val="3"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9C132B" w:rsidRPr="009942D3" w:rsidRDefault="009C132B" w:rsidP="003C6A8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</w:tbl>
    <w:p w:rsidR="00F17B85" w:rsidRDefault="00F17B85" w:rsidP="00F17B85">
      <w:pPr>
        <w:pStyle w:val="1"/>
        <w:jc w:val="left"/>
        <w:rPr>
          <w:sz w:val="16"/>
          <w:szCs w:val="16"/>
        </w:rPr>
      </w:pPr>
    </w:p>
    <w:p w:rsidR="00F17B85" w:rsidRPr="00E96BEF" w:rsidRDefault="00F17B85" w:rsidP="00F17B85">
      <w:pPr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                                                  </w:t>
      </w:r>
      <w:r w:rsidRPr="00E96BEF">
        <w:rPr>
          <w:rFonts w:ascii="Times New Roman" w:hAnsi="Times New Roman"/>
          <w:sz w:val="16"/>
          <w:szCs w:val="16"/>
        </w:rPr>
        <w:t xml:space="preserve">Р А З Р А Б О Т А Н О: </w:t>
      </w:r>
      <w:r>
        <w:rPr>
          <w:rFonts w:ascii="Times New Roman" w:hAnsi="Times New Roman"/>
          <w:sz w:val="16"/>
          <w:szCs w:val="16"/>
        </w:rPr>
        <w:t xml:space="preserve">                                                                                     </w:t>
      </w:r>
      <w:r w:rsidRPr="00E96BEF">
        <w:rPr>
          <w:rFonts w:ascii="Times New Roman" w:hAnsi="Times New Roman"/>
          <w:sz w:val="16"/>
          <w:szCs w:val="16"/>
        </w:rPr>
        <w:t>С О Г Л А С О В А Н О:</w:t>
      </w:r>
    </w:p>
    <w:tbl>
      <w:tblPr>
        <w:tblW w:w="1119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88"/>
        <w:gridCol w:w="294"/>
        <w:gridCol w:w="3583"/>
        <w:gridCol w:w="322"/>
        <w:gridCol w:w="3412"/>
      </w:tblGrid>
      <w:tr w:rsidR="00F17B85" w:rsidRPr="00C22116" w:rsidTr="0056004D">
        <w:trPr>
          <w:trHeight w:val="782"/>
        </w:trPr>
        <w:tc>
          <w:tcPr>
            <w:tcW w:w="3588" w:type="dxa"/>
            <w:tcBorders>
              <w:top w:val="nil"/>
              <w:left w:val="nil"/>
              <w:bottom w:val="nil"/>
              <w:right w:val="nil"/>
            </w:tcBorders>
          </w:tcPr>
          <w:p w:rsidR="00F17B85" w:rsidRDefault="00F17B85" w:rsidP="0056004D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C22116">
              <w:rPr>
                <w:rFonts w:ascii="Times New Roman" w:hAnsi="Times New Roman"/>
                <w:sz w:val="16"/>
                <w:szCs w:val="16"/>
              </w:rPr>
              <w:t xml:space="preserve"> Начальник учебного отдела </w:t>
            </w:r>
          </w:p>
          <w:p w:rsidR="004E3C57" w:rsidRPr="00C22116" w:rsidRDefault="004E3C57" w:rsidP="0056004D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F17B85" w:rsidRPr="00C22116" w:rsidRDefault="00F17B85" w:rsidP="004E3C57">
            <w:pPr>
              <w:spacing w:before="20" w:after="20"/>
              <w:ind w:right="-113"/>
              <w:rPr>
                <w:rFonts w:ascii="Times New Roman" w:hAnsi="Times New Roman"/>
                <w:sz w:val="16"/>
                <w:szCs w:val="16"/>
              </w:rPr>
            </w:pPr>
            <w:r w:rsidRPr="00C22116">
              <w:rPr>
                <w:rFonts w:ascii="Times New Roman" w:hAnsi="Times New Roman"/>
                <w:sz w:val="16"/>
                <w:szCs w:val="16"/>
              </w:rPr>
              <w:t xml:space="preserve">________________ / А.А. </w:t>
            </w:r>
            <w:proofErr w:type="spellStart"/>
            <w:r w:rsidRPr="00C22116">
              <w:rPr>
                <w:rFonts w:ascii="Times New Roman" w:hAnsi="Times New Roman"/>
                <w:sz w:val="16"/>
                <w:szCs w:val="16"/>
              </w:rPr>
              <w:t>Хамидуллина</w:t>
            </w:r>
            <w:proofErr w:type="spellEnd"/>
            <w:r w:rsidRPr="00C22116">
              <w:rPr>
                <w:rFonts w:ascii="Times New Roman" w:hAnsi="Times New Roman"/>
                <w:sz w:val="16"/>
                <w:szCs w:val="16"/>
              </w:rPr>
              <w:t xml:space="preserve"> /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:rsidR="00F17B85" w:rsidRPr="00C22116" w:rsidRDefault="00F17B85" w:rsidP="0056004D">
            <w:pPr>
              <w:spacing w:before="20" w:after="2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83" w:type="dxa"/>
            <w:tcBorders>
              <w:top w:val="nil"/>
              <w:left w:val="nil"/>
              <w:bottom w:val="nil"/>
              <w:right w:val="nil"/>
            </w:tcBorders>
          </w:tcPr>
          <w:p w:rsidR="00F17B85" w:rsidRDefault="00F17B85" w:rsidP="0056004D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C22116">
              <w:rPr>
                <w:rFonts w:ascii="Times New Roman" w:hAnsi="Times New Roman"/>
                <w:sz w:val="16"/>
                <w:szCs w:val="16"/>
              </w:rPr>
              <w:t xml:space="preserve"> Начальник УМУ </w:t>
            </w:r>
          </w:p>
          <w:p w:rsidR="004E3C57" w:rsidRPr="00C22116" w:rsidRDefault="004E3C57" w:rsidP="0056004D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F17B85" w:rsidRPr="00C22116" w:rsidRDefault="00F17B85" w:rsidP="004E3C57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C22116">
              <w:rPr>
                <w:rFonts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>
              <w:top w:val="nil"/>
              <w:left w:val="nil"/>
              <w:bottom w:val="nil"/>
              <w:right w:val="nil"/>
            </w:tcBorders>
          </w:tcPr>
          <w:p w:rsidR="00F17B85" w:rsidRPr="00C22116" w:rsidRDefault="00F17B85" w:rsidP="0056004D">
            <w:pPr>
              <w:spacing w:before="20" w:after="2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F17B85" w:rsidRDefault="00F17B85" w:rsidP="0056004D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 Директор ИЭУ</w:t>
            </w:r>
            <w:r w:rsidRPr="00C22116">
              <w:rPr>
                <w:rFonts w:ascii="Times New Roman" w:hAnsi="Times New Roman"/>
                <w:sz w:val="16"/>
                <w:szCs w:val="16"/>
              </w:rPr>
              <w:t>С</w:t>
            </w:r>
          </w:p>
          <w:p w:rsidR="004E3C57" w:rsidRPr="00C22116" w:rsidRDefault="004E3C57" w:rsidP="0056004D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F17B85" w:rsidRPr="00C22116" w:rsidRDefault="00F17B85" w:rsidP="004E3C57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_________________ / Р.М.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Сиразетдинов</w:t>
            </w:r>
            <w:proofErr w:type="spellEnd"/>
            <w:r w:rsidRPr="00C22116">
              <w:rPr>
                <w:rFonts w:ascii="Times New Roman" w:hAnsi="Times New Roman"/>
                <w:sz w:val="16"/>
                <w:szCs w:val="16"/>
              </w:rPr>
              <w:t xml:space="preserve"> /</w:t>
            </w:r>
          </w:p>
          <w:p w:rsidR="00F17B85" w:rsidRPr="00C22116" w:rsidRDefault="00F17B85" w:rsidP="0056004D">
            <w:pPr>
              <w:spacing w:before="20" w:after="20"/>
              <w:ind w:left="-113" w:right="-113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:rsidR="00F17B85" w:rsidRPr="00C22116" w:rsidRDefault="00F17B85" w:rsidP="0056004D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:rsidR="00F17B85" w:rsidRDefault="00F17B85" w:rsidP="00ED6925">
      <w:pPr>
        <w:pStyle w:val="1"/>
        <w:jc w:val="left"/>
        <w:rPr>
          <w:sz w:val="16"/>
          <w:szCs w:val="16"/>
          <w:lang w:val="ru-RU"/>
        </w:rPr>
      </w:pPr>
    </w:p>
    <w:p w:rsidR="00F17B85" w:rsidRDefault="00F17B85" w:rsidP="00ED6925">
      <w:pPr>
        <w:pStyle w:val="1"/>
        <w:jc w:val="left"/>
        <w:rPr>
          <w:sz w:val="16"/>
          <w:szCs w:val="16"/>
          <w:lang w:val="ru-RU"/>
        </w:rPr>
      </w:pPr>
    </w:p>
    <w:p w:rsidR="00D67845" w:rsidRDefault="00D67845" w:rsidP="00F17B85">
      <w:pPr>
        <w:pStyle w:val="1"/>
        <w:rPr>
          <w:sz w:val="16"/>
          <w:szCs w:val="16"/>
          <w:lang w:val="ru-RU"/>
        </w:rPr>
      </w:pPr>
    </w:p>
    <w:p w:rsidR="00D67845" w:rsidRDefault="00D67845" w:rsidP="00F17B85">
      <w:pPr>
        <w:pStyle w:val="1"/>
        <w:rPr>
          <w:sz w:val="16"/>
          <w:szCs w:val="16"/>
          <w:lang w:val="ru-RU"/>
        </w:rPr>
      </w:pPr>
    </w:p>
    <w:p w:rsidR="00F17B85" w:rsidRPr="005F3805" w:rsidRDefault="00F17B85" w:rsidP="00F17B85">
      <w:pPr>
        <w:pStyle w:val="1"/>
        <w:rPr>
          <w:sz w:val="16"/>
          <w:szCs w:val="16"/>
        </w:rPr>
      </w:pPr>
      <w:r w:rsidRPr="005F3805">
        <w:rPr>
          <w:sz w:val="16"/>
          <w:szCs w:val="16"/>
        </w:rPr>
        <w:lastRenderedPageBreak/>
        <w:t>КАЗАНСКИЙ  ГОСУДАРСТВЕН</w:t>
      </w:r>
      <w:r>
        <w:rPr>
          <w:sz w:val="16"/>
          <w:szCs w:val="16"/>
          <w:lang w:val="ru-RU"/>
        </w:rPr>
        <w:t>Н</w:t>
      </w:r>
      <w:r w:rsidRPr="005F3805">
        <w:rPr>
          <w:sz w:val="16"/>
          <w:szCs w:val="16"/>
        </w:rPr>
        <w:t>ЫЙ  АРХИТЕКТУРНО-СТРОИТЕЛЬНЫЙ  УНИВЕРСИТЕТ</w:t>
      </w:r>
    </w:p>
    <w:p w:rsidR="00F17B85" w:rsidRPr="005F3805" w:rsidRDefault="00F17B85" w:rsidP="00F17B85">
      <w:pPr>
        <w:pStyle w:val="1"/>
        <w:rPr>
          <w:sz w:val="16"/>
          <w:szCs w:val="16"/>
        </w:rPr>
      </w:pPr>
    </w:p>
    <w:p w:rsidR="00F17B85" w:rsidRPr="005F3805" w:rsidRDefault="00F17B85" w:rsidP="00F17B85">
      <w:pPr>
        <w:pStyle w:val="1"/>
        <w:jc w:val="right"/>
        <w:rPr>
          <w:sz w:val="16"/>
          <w:szCs w:val="16"/>
        </w:rPr>
      </w:pPr>
      <w:r w:rsidRPr="005F3805">
        <w:rPr>
          <w:sz w:val="16"/>
          <w:szCs w:val="16"/>
        </w:rPr>
        <w:t>У Т В Е Р Ж Д А Ю</w:t>
      </w:r>
    </w:p>
    <w:p w:rsidR="00F17B85" w:rsidRPr="005F3805" w:rsidRDefault="00F17B85" w:rsidP="00F17B85">
      <w:pPr>
        <w:spacing w:after="0" w:line="240" w:lineRule="auto"/>
        <w:jc w:val="right"/>
        <w:rPr>
          <w:rFonts w:ascii="Times New Roman" w:hAnsi="Times New Roman"/>
          <w:b/>
          <w:sz w:val="16"/>
          <w:szCs w:val="16"/>
        </w:rPr>
      </w:pPr>
      <w:r w:rsidRPr="005F3805">
        <w:rPr>
          <w:rFonts w:ascii="Times New Roman" w:hAnsi="Times New Roman"/>
          <w:b/>
          <w:sz w:val="16"/>
          <w:szCs w:val="16"/>
        </w:rPr>
        <w:t>Проректор по образовательной деятельности</w:t>
      </w:r>
    </w:p>
    <w:p w:rsidR="00F17B85" w:rsidRPr="005F3805" w:rsidRDefault="00F17B85" w:rsidP="00F17B85">
      <w:pPr>
        <w:pStyle w:val="1"/>
        <w:jc w:val="left"/>
        <w:rPr>
          <w:sz w:val="16"/>
          <w:szCs w:val="16"/>
        </w:rPr>
      </w:pPr>
      <w:r w:rsidRPr="005F3805">
        <w:rPr>
          <w:sz w:val="16"/>
          <w:szCs w:val="16"/>
        </w:rPr>
        <w:t xml:space="preserve">с </w:t>
      </w:r>
      <w:r w:rsidR="00D23ED0">
        <w:rPr>
          <w:sz w:val="16"/>
          <w:szCs w:val="16"/>
          <w:lang w:val="ru-RU"/>
        </w:rPr>
        <w:t>1</w:t>
      </w:r>
      <w:r w:rsidR="00655390">
        <w:rPr>
          <w:sz w:val="16"/>
          <w:szCs w:val="16"/>
          <w:lang w:val="ru-RU"/>
        </w:rPr>
        <w:t>2</w:t>
      </w:r>
      <w:r w:rsidRPr="005F3805">
        <w:rPr>
          <w:sz w:val="16"/>
          <w:szCs w:val="16"/>
        </w:rPr>
        <w:t>.0</w:t>
      </w:r>
      <w:r>
        <w:rPr>
          <w:sz w:val="16"/>
          <w:szCs w:val="16"/>
        </w:rPr>
        <w:t xml:space="preserve">1. – </w:t>
      </w:r>
      <w:r w:rsidR="001D3B42">
        <w:rPr>
          <w:sz w:val="16"/>
          <w:szCs w:val="16"/>
          <w:lang w:val="ru-RU"/>
        </w:rPr>
        <w:t>0</w:t>
      </w:r>
      <w:r w:rsidR="00655390">
        <w:rPr>
          <w:sz w:val="16"/>
          <w:szCs w:val="16"/>
          <w:lang w:val="ru-RU"/>
        </w:rPr>
        <w:t>4</w:t>
      </w:r>
      <w:r>
        <w:rPr>
          <w:sz w:val="16"/>
          <w:szCs w:val="16"/>
        </w:rPr>
        <w:t>.0</w:t>
      </w:r>
      <w:r w:rsidR="001D3B42">
        <w:rPr>
          <w:sz w:val="16"/>
          <w:szCs w:val="16"/>
          <w:lang w:val="ru-RU"/>
        </w:rPr>
        <w:t>2</w:t>
      </w:r>
      <w:r>
        <w:rPr>
          <w:sz w:val="16"/>
          <w:szCs w:val="16"/>
        </w:rPr>
        <w:t>.</w:t>
      </w:r>
      <w:r w:rsidR="00D23ED0">
        <w:rPr>
          <w:sz w:val="16"/>
          <w:szCs w:val="16"/>
          <w:lang w:val="ru-RU"/>
        </w:rPr>
        <w:t>2</w:t>
      </w:r>
      <w:r w:rsidR="00655390">
        <w:rPr>
          <w:sz w:val="16"/>
          <w:szCs w:val="16"/>
          <w:lang w:val="ru-RU"/>
        </w:rPr>
        <w:t>6</w:t>
      </w:r>
      <w:r>
        <w:rPr>
          <w:sz w:val="16"/>
          <w:szCs w:val="16"/>
        </w:rPr>
        <w:t>. (</w:t>
      </w:r>
      <w:r w:rsidR="00F62007">
        <w:rPr>
          <w:sz w:val="16"/>
          <w:szCs w:val="16"/>
          <w:lang w:val="ru-RU"/>
        </w:rPr>
        <w:t>2</w:t>
      </w:r>
      <w:r w:rsidR="001D3B42">
        <w:rPr>
          <w:sz w:val="16"/>
          <w:szCs w:val="16"/>
          <w:lang w:val="ru-RU"/>
        </w:rPr>
        <w:t>4</w:t>
      </w:r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дн</w:t>
      </w:r>
      <w:proofErr w:type="spellEnd"/>
      <w:r>
        <w:rPr>
          <w:sz w:val="16"/>
          <w:szCs w:val="16"/>
        </w:rPr>
        <w:t>.)</w:t>
      </w:r>
      <w:r w:rsidRPr="005F3805">
        <w:rPr>
          <w:sz w:val="16"/>
          <w:szCs w:val="16"/>
        </w:rPr>
        <w:t xml:space="preserve">                           </w:t>
      </w:r>
      <w:r>
        <w:rPr>
          <w:sz w:val="16"/>
          <w:szCs w:val="16"/>
        </w:rPr>
        <w:t xml:space="preserve">  </w:t>
      </w:r>
      <w:r w:rsidRPr="005F3805">
        <w:rPr>
          <w:sz w:val="16"/>
          <w:szCs w:val="16"/>
        </w:rPr>
        <w:t xml:space="preserve">                                                                                                  </w:t>
      </w:r>
      <w:r>
        <w:rPr>
          <w:sz w:val="16"/>
          <w:szCs w:val="16"/>
        </w:rPr>
        <w:t xml:space="preserve">                      </w:t>
      </w:r>
      <w:r w:rsidRPr="005F3805">
        <w:rPr>
          <w:sz w:val="16"/>
          <w:szCs w:val="16"/>
        </w:rPr>
        <w:t xml:space="preserve">    </w:t>
      </w:r>
      <w:r w:rsidR="000B1C74">
        <w:rPr>
          <w:sz w:val="16"/>
          <w:szCs w:val="16"/>
          <w:lang w:val="ru-RU"/>
        </w:rPr>
        <w:t xml:space="preserve">         </w:t>
      </w:r>
      <w:r w:rsidRPr="005F3805">
        <w:rPr>
          <w:sz w:val="16"/>
          <w:szCs w:val="16"/>
        </w:rPr>
        <w:t xml:space="preserve"> ________________</w:t>
      </w:r>
      <w:proofErr w:type="spellStart"/>
      <w:r w:rsidRPr="005F3805">
        <w:rPr>
          <w:sz w:val="16"/>
          <w:szCs w:val="16"/>
        </w:rPr>
        <w:t>И.Э.Вильданов</w:t>
      </w:r>
      <w:proofErr w:type="spellEnd"/>
      <w:r w:rsidRPr="005F3805">
        <w:rPr>
          <w:sz w:val="16"/>
          <w:szCs w:val="16"/>
        </w:rPr>
        <w:t xml:space="preserve">                                                     </w:t>
      </w:r>
    </w:p>
    <w:p w:rsidR="00F17B85" w:rsidRPr="005F3805" w:rsidRDefault="00F17B85" w:rsidP="00F17B85">
      <w:pPr>
        <w:pStyle w:val="1"/>
        <w:jc w:val="right"/>
        <w:rPr>
          <w:sz w:val="16"/>
          <w:szCs w:val="16"/>
        </w:rPr>
      </w:pPr>
      <w:r w:rsidRPr="005F3805">
        <w:rPr>
          <w:sz w:val="16"/>
          <w:szCs w:val="16"/>
        </w:rPr>
        <w:t>“____” _______________20___ г.</w:t>
      </w:r>
    </w:p>
    <w:p w:rsidR="00F17B85" w:rsidRPr="005F3805" w:rsidRDefault="00F17B85" w:rsidP="00F17B85">
      <w:pPr>
        <w:pStyle w:val="1"/>
        <w:rPr>
          <w:sz w:val="16"/>
          <w:szCs w:val="16"/>
        </w:rPr>
      </w:pPr>
    </w:p>
    <w:p w:rsidR="00CD54BB" w:rsidRDefault="00CD54BB" w:rsidP="00F17B85">
      <w:pPr>
        <w:pStyle w:val="1"/>
        <w:rPr>
          <w:sz w:val="16"/>
          <w:szCs w:val="16"/>
          <w:lang w:val="ru-RU"/>
        </w:rPr>
      </w:pPr>
    </w:p>
    <w:p w:rsidR="00F17B85" w:rsidRPr="005F3805" w:rsidRDefault="00F17B85" w:rsidP="00F17B85">
      <w:pPr>
        <w:pStyle w:val="1"/>
        <w:rPr>
          <w:sz w:val="16"/>
          <w:szCs w:val="16"/>
        </w:rPr>
      </w:pPr>
      <w:r w:rsidRPr="005F3805">
        <w:rPr>
          <w:sz w:val="16"/>
          <w:szCs w:val="16"/>
        </w:rPr>
        <w:t>Р А С П И С А Н И Е</w:t>
      </w:r>
    </w:p>
    <w:p w:rsidR="00F17B85" w:rsidRPr="005F3805" w:rsidRDefault="00F17B85" w:rsidP="00F17B85">
      <w:pPr>
        <w:pStyle w:val="1"/>
        <w:rPr>
          <w:sz w:val="16"/>
          <w:szCs w:val="16"/>
          <w:u w:val="single"/>
        </w:rPr>
      </w:pPr>
      <w:r w:rsidRPr="005F3805">
        <w:rPr>
          <w:sz w:val="16"/>
          <w:szCs w:val="16"/>
        </w:rPr>
        <w:t>уч</w:t>
      </w:r>
      <w:r>
        <w:rPr>
          <w:sz w:val="16"/>
          <w:szCs w:val="16"/>
        </w:rPr>
        <w:t xml:space="preserve">ебных  занятий  для студентов  </w:t>
      </w:r>
      <w:r w:rsidR="001D3B42">
        <w:rPr>
          <w:sz w:val="16"/>
          <w:szCs w:val="16"/>
          <w:lang w:val="ru-RU"/>
        </w:rPr>
        <w:t>3</w:t>
      </w:r>
      <w:r w:rsidRPr="005F3805">
        <w:rPr>
          <w:sz w:val="16"/>
          <w:szCs w:val="16"/>
        </w:rPr>
        <w:t xml:space="preserve">  курса  </w:t>
      </w:r>
      <w:r w:rsidRPr="00B74704">
        <w:rPr>
          <w:sz w:val="16"/>
          <w:szCs w:val="16"/>
          <w:u w:val="single"/>
        </w:rPr>
        <w:t>Института экономики и управления в строительстве</w:t>
      </w:r>
      <w:r w:rsidRPr="00BE29B9">
        <w:rPr>
          <w:b w:val="0"/>
          <w:u w:val="single"/>
        </w:rPr>
        <w:t xml:space="preserve"> </w:t>
      </w:r>
      <w:r w:rsidRPr="00213314">
        <w:rPr>
          <w:b w:val="0"/>
        </w:rPr>
        <w:t xml:space="preserve"> </w:t>
      </w:r>
    </w:p>
    <w:p w:rsidR="00474685" w:rsidRDefault="00474685" w:rsidP="00F17B85">
      <w:pPr>
        <w:pStyle w:val="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  <w:t>Н</w:t>
      </w:r>
      <w:proofErr w:type="spellStart"/>
      <w:r w:rsidR="00F17B85" w:rsidRPr="005F3805">
        <w:rPr>
          <w:sz w:val="16"/>
          <w:szCs w:val="16"/>
        </w:rPr>
        <w:t>аправление</w:t>
      </w:r>
      <w:proofErr w:type="spellEnd"/>
      <w:r w:rsidR="00F17B85" w:rsidRPr="005F3805">
        <w:rPr>
          <w:sz w:val="16"/>
          <w:szCs w:val="16"/>
        </w:rPr>
        <w:t xml:space="preserve"> подготовки </w:t>
      </w:r>
      <w:r w:rsidR="00131958">
        <w:rPr>
          <w:sz w:val="16"/>
          <w:szCs w:val="16"/>
        </w:rPr>
        <w:t>21.03.0</w:t>
      </w:r>
      <w:r w:rsidR="00131958">
        <w:rPr>
          <w:sz w:val="16"/>
          <w:szCs w:val="16"/>
          <w:lang w:val="ru-RU"/>
        </w:rPr>
        <w:t>2</w:t>
      </w:r>
      <w:r w:rsidR="00131958" w:rsidRPr="005F3805">
        <w:rPr>
          <w:sz w:val="16"/>
          <w:szCs w:val="16"/>
        </w:rPr>
        <w:t xml:space="preserve"> </w:t>
      </w:r>
      <w:r w:rsidR="00131958">
        <w:rPr>
          <w:sz w:val="16"/>
          <w:szCs w:val="16"/>
          <w:lang w:val="ru-RU"/>
        </w:rPr>
        <w:t>Землеустройство и кадастры</w:t>
      </w:r>
    </w:p>
    <w:p w:rsidR="00F17B85" w:rsidRDefault="00474685" w:rsidP="00F17B85">
      <w:pPr>
        <w:pStyle w:val="1"/>
        <w:rPr>
          <w:sz w:val="16"/>
          <w:szCs w:val="16"/>
          <w:u w:val="single"/>
        </w:rPr>
      </w:pPr>
      <w:r>
        <w:rPr>
          <w:sz w:val="16"/>
          <w:szCs w:val="16"/>
          <w:lang w:val="ru-RU"/>
        </w:rPr>
        <w:t>Н</w:t>
      </w:r>
      <w:proofErr w:type="spellStart"/>
      <w:r w:rsidR="00F17B85" w:rsidRPr="005F3805">
        <w:rPr>
          <w:sz w:val="16"/>
          <w:szCs w:val="16"/>
        </w:rPr>
        <w:t>аправленность</w:t>
      </w:r>
      <w:proofErr w:type="spellEnd"/>
      <w:r w:rsidR="00F17B85" w:rsidRPr="005F3805">
        <w:rPr>
          <w:sz w:val="16"/>
          <w:szCs w:val="16"/>
        </w:rPr>
        <w:t xml:space="preserve"> (профиль) «</w:t>
      </w:r>
      <w:r w:rsidR="00F17B85">
        <w:rPr>
          <w:sz w:val="16"/>
          <w:szCs w:val="16"/>
          <w:u w:val="single"/>
        </w:rPr>
        <w:t xml:space="preserve">Городской кадастр» </w:t>
      </w:r>
    </w:p>
    <w:p w:rsidR="00F17B85" w:rsidRDefault="00F17B85" w:rsidP="00F17B85">
      <w:pPr>
        <w:pStyle w:val="1"/>
        <w:rPr>
          <w:sz w:val="16"/>
          <w:szCs w:val="16"/>
        </w:rPr>
      </w:pPr>
      <w:r>
        <w:rPr>
          <w:sz w:val="16"/>
          <w:szCs w:val="16"/>
        </w:rPr>
        <w:t xml:space="preserve">заочного отделения на зимнюю сессию  </w:t>
      </w:r>
      <w:r w:rsidR="00D23ED0">
        <w:rPr>
          <w:sz w:val="16"/>
          <w:szCs w:val="16"/>
          <w:lang w:val="ru-RU"/>
        </w:rPr>
        <w:t>202</w:t>
      </w:r>
      <w:r w:rsidR="00655390">
        <w:rPr>
          <w:sz w:val="16"/>
          <w:szCs w:val="16"/>
          <w:lang w:val="ru-RU"/>
        </w:rPr>
        <w:t>5</w:t>
      </w:r>
      <w:r>
        <w:rPr>
          <w:sz w:val="16"/>
          <w:szCs w:val="16"/>
        </w:rPr>
        <w:t xml:space="preserve"> / </w:t>
      </w:r>
      <w:r w:rsidR="00D23ED0">
        <w:rPr>
          <w:sz w:val="16"/>
          <w:szCs w:val="16"/>
          <w:lang w:val="ru-RU"/>
        </w:rPr>
        <w:t>202</w:t>
      </w:r>
      <w:r w:rsidR="00655390">
        <w:rPr>
          <w:sz w:val="16"/>
          <w:szCs w:val="16"/>
          <w:lang w:val="ru-RU"/>
        </w:rPr>
        <w:t>6</w:t>
      </w:r>
      <w:r w:rsidRPr="005F3805">
        <w:rPr>
          <w:sz w:val="16"/>
          <w:szCs w:val="16"/>
        </w:rPr>
        <w:t xml:space="preserve"> учебного года.</w:t>
      </w:r>
    </w:p>
    <w:tbl>
      <w:tblPr>
        <w:tblW w:w="4279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"/>
        <w:gridCol w:w="421"/>
        <w:gridCol w:w="558"/>
        <w:gridCol w:w="3924"/>
        <w:gridCol w:w="3883"/>
      </w:tblGrid>
      <w:tr w:rsidR="00F17B85" w:rsidRPr="00C22116" w:rsidTr="0056004D">
        <w:trPr>
          <w:cantSplit/>
          <w:trHeight w:val="20"/>
          <w:jc w:val="center"/>
        </w:trPr>
        <w:tc>
          <w:tcPr>
            <w:tcW w:w="244" w:type="pct"/>
            <w:vMerge w:val="restar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17B85" w:rsidRPr="00BD615D" w:rsidRDefault="00F17B85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Дата</w:t>
            </w:r>
          </w:p>
        </w:tc>
        <w:tc>
          <w:tcPr>
            <w:tcW w:w="228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17B85" w:rsidRPr="00BD615D" w:rsidRDefault="00F17B85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Номер</w:t>
            </w:r>
          </w:p>
        </w:tc>
        <w:tc>
          <w:tcPr>
            <w:tcW w:w="302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17B85" w:rsidRPr="00BD615D" w:rsidRDefault="00F17B85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Время</w:t>
            </w:r>
          </w:p>
        </w:tc>
        <w:tc>
          <w:tcPr>
            <w:tcW w:w="4226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F17B85" w:rsidRPr="00BD615D" w:rsidRDefault="00101AAB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2"/>
                <w:szCs w:val="10"/>
              </w:rPr>
              <w:t>2</w:t>
            </w:r>
            <w:r w:rsidR="00655390">
              <w:rPr>
                <w:rFonts w:ascii="Times New Roman" w:hAnsi="Times New Roman"/>
                <w:b/>
                <w:sz w:val="12"/>
                <w:szCs w:val="10"/>
              </w:rPr>
              <w:t>3</w:t>
            </w:r>
            <w:r w:rsidR="00F17B85" w:rsidRPr="00BD615D">
              <w:rPr>
                <w:rFonts w:ascii="Times New Roman" w:hAnsi="Times New Roman"/>
                <w:b/>
                <w:sz w:val="12"/>
                <w:szCs w:val="10"/>
              </w:rPr>
              <w:t>ЗК01з</w:t>
            </w:r>
          </w:p>
        </w:tc>
      </w:tr>
      <w:tr w:rsidR="00F17B85" w:rsidRPr="00C22116" w:rsidTr="0056004D">
        <w:trPr>
          <w:cantSplit/>
          <w:trHeight w:val="2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17B85" w:rsidRPr="00BD615D" w:rsidRDefault="00F17B85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17B85" w:rsidRPr="00BD615D" w:rsidRDefault="00F17B85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302" w:type="pct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17B85" w:rsidRPr="00BD615D" w:rsidRDefault="00F17B85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124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F17B85" w:rsidRPr="00BD615D" w:rsidRDefault="00F17B85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Подгруппа 1</w:t>
            </w:r>
          </w:p>
        </w:tc>
        <w:tc>
          <w:tcPr>
            <w:tcW w:w="2102" w:type="pct"/>
            <w:tcBorders>
              <w:top w:val="single" w:sz="4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F17B85" w:rsidRPr="00BD615D" w:rsidRDefault="00F17B85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Подгруппа 2</w:t>
            </w:r>
          </w:p>
        </w:tc>
      </w:tr>
      <w:tr w:rsidR="00DC7C67" w:rsidRPr="00C22116" w:rsidTr="0056004D">
        <w:trPr>
          <w:cantSplit/>
          <w:trHeight w:val="273"/>
          <w:jc w:val="center"/>
        </w:trPr>
        <w:tc>
          <w:tcPr>
            <w:tcW w:w="244" w:type="pct"/>
            <w:vMerge w:val="restar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DC7C67" w:rsidRPr="00BD615D" w:rsidRDefault="00DC7C67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 xml:space="preserve">Понедельник </w:t>
            </w:r>
          </w:p>
          <w:p w:rsidR="00DC7C67" w:rsidRPr="00BD615D" w:rsidRDefault="001D3B42" w:rsidP="0065539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2</w:t>
            </w:r>
            <w:r w:rsidR="00655390">
              <w:rPr>
                <w:rFonts w:ascii="Times New Roman" w:hAnsi="Times New Roman"/>
                <w:b/>
                <w:sz w:val="10"/>
                <w:szCs w:val="10"/>
              </w:rPr>
              <w:t>6</w:t>
            </w:r>
            <w:r w:rsidR="00DC7C67" w:rsidRPr="00BD615D">
              <w:rPr>
                <w:rFonts w:ascii="Times New Roman" w:hAnsi="Times New Roman"/>
                <w:b/>
                <w:sz w:val="10"/>
                <w:szCs w:val="10"/>
              </w:rPr>
              <w:t xml:space="preserve"> января</w:t>
            </w:r>
          </w:p>
        </w:tc>
        <w:tc>
          <w:tcPr>
            <w:tcW w:w="228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C7C67" w:rsidRPr="00C22116" w:rsidRDefault="00DC7C67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3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C7C67" w:rsidRPr="00C22116" w:rsidRDefault="00DC7C67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226" w:type="pct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DC7C67" w:rsidRPr="006B3209" w:rsidRDefault="00DC7C67" w:rsidP="002A7AC2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0"/>
                <w:szCs w:val="10"/>
              </w:rPr>
            </w:pPr>
          </w:p>
        </w:tc>
      </w:tr>
      <w:tr w:rsidR="009C132B" w:rsidRPr="00C22116" w:rsidTr="0056004D">
        <w:trPr>
          <w:cantSplit/>
          <w:trHeight w:val="23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9C132B" w:rsidRPr="00BD615D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226" w:type="pct"/>
            <w:gridSpan w:val="2"/>
            <w:tcBorders>
              <w:top w:val="single" w:sz="4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9C132B" w:rsidRPr="009C132B" w:rsidRDefault="009C132B" w:rsidP="009C132B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C132B">
              <w:rPr>
                <w:rFonts w:ascii="Times New Roman" w:hAnsi="Times New Roman"/>
                <w:sz w:val="14"/>
                <w:szCs w:val="14"/>
              </w:rPr>
              <w:t xml:space="preserve">Основы архитектуры (Практические) доц. Хабибуллина А.Г. </w:t>
            </w:r>
            <w:r>
              <w:rPr>
                <w:rFonts w:ascii="Times New Roman" w:hAnsi="Times New Roman"/>
                <w:sz w:val="14"/>
                <w:szCs w:val="14"/>
              </w:rPr>
              <w:t>4-101</w:t>
            </w:r>
          </w:p>
        </w:tc>
      </w:tr>
      <w:tr w:rsidR="009C132B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9C132B" w:rsidRPr="00BD615D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9C132B" w:rsidRPr="009C132B" w:rsidRDefault="009C132B" w:rsidP="009C132B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C132B">
              <w:rPr>
                <w:rFonts w:ascii="Times New Roman" w:hAnsi="Times New Roman"/>
                <w:sz w:val="14"/>
                <w:szCs w:val="14"/>
              </w:rPr>
              <w:t xml:space="preserve">Основы архитектуры (Практические) доц. Хабибуллина А.Г. </w:t>
            </w:r>
            <w:r>
              <w:rPr>
                <w:rFonts w:ascii="Times New Roman" w:hAnsi="Times New Roman"/>
                <w:sz w:val="14"/>
                <w:szCs w:val="14"/>
              </w:rPr>
              <w:t>4-101</w:t>
            </w:r>
          </w:p>
        </w:tc>
      </w:tr>
      <w:tr w:rsidR="009C132B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9C132B" w:rsidRPr="00BD615D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9C132B" w:rsidRPr="009C132B" w:rsidRDefault="009C132B" w:rsidP="009C132B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C132B">
              <w:rPr>
                <w:rFonts w:ascii="Times New Roman" w:hAnsi="Times New Roman"/>
                <w:sz w:val="14"/>
                <w:szCs w:val="14"/>
              </w:rPr>
              <w:t xml:space="preserve">Основы архитектуры (Консультации) доц. Хабибуллина А.Г. </w:t>
            </w:r>
            <w:r>
              <w:rPr>
                <w:rFonts w:ascii="Times New Roman" w:hAnsi="Times New Roman"/>
                <w:sz w:val="14"/>
                <w:szCs w:val="14"/>
              </w:rPr>
              <w:t>4-101</w:t>
            </w:r>
          </w:p>
        </w:tc>
      </w:tr>
      <w:tr w:rsidR="009C132B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9C132B" w:rsidRPr="00BD615D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9C132B" w:rsidRPr="00B4500F" w:rsidRDefault="009C132B" w:rsidP="00987F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9C132B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9C132B" w:rsidRPr="00BD615D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9C132B" w:rsidRPr="00D67845" w:rsidRDefault="009C132B" w:rsidP="00987F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9C132B" w:rsidRPr="00C22116" w:rsidTr="0056004D">
        <w:trPr>
          <w:cantSplit/>
          <w:trHeight w:val="23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9C132B" w:rsidRPr="00BD615D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9C132B" w:rsidRPr="008E06DB" w:rsidRDefault="009C132B" w:rsidP="00121C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</w:tr>
      <w:tr w:rsidR="009C132B" w:rsidRPr="00C22116" w:rsidTr="0056004D">
        <w:trPr>
          <w:cantSplit/>
          <w:trHeight w:val="240"/>
          <w:jc w:val="center"/>
        </w:trPr>
        <w:tc>
          <w:tcPr>
            <w:tcW w:w="244" w:type="pct"/>
            <w:vMerge w:val="restar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9C132B" w:rsidRPr="00BD615D" w:rsidRDefault="009C132B" w:rsidP="009E587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Вторник</w:t>
            </w:r>
          </w:p>
          <w:p w:rsidR="009C132B" w:rsidRPr="00BD615D" w:rsidRDefault="009C132B" w:rsidP="0065539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 xml:space="preserve">27 </w:t>
            </w: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января</w:t>
            </w:r>
          </w:p>
        </w:tc>
        <w:tc>
          <w:tcPr>
            <w:tcW w:w="228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9E5870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3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9E5870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226" w:type="pct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9C132B" w:rsidRPr="0056004D" w:rsidRDefault="009C132B" w:rsidP="002A7AC2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0"/>
                <w:szCs w:val="10"/>
              </w:rPr>
            </w:pPr>
          </w:p>
        </w:tc>
      </w:tr>
      <w:tr w:rsidR="009C132B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9C132B" w:rsidRPr="00BD615D" w:rsidRDefault="009C132B" w:rsidP="009E587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9E5870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9E5870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226" w:type="pct"/>
            <w:gridSpan w:val="2"/>
            <w:tcBorders>
              <w:top w:val="single" w:sz="4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9C132B" w:rsidRPr="00655390" w:rsidRDefault="009C132B" w:rsidP="00655390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9C132B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9C132B" w:rsidRPr="00BD615D" w:rsidRDefault="009C132B" w:rsidP="009E587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9E5870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9E5870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9C132B" w:rsidRPr="00655390" w:rsidRDefault="009C132B" w:rsidP="00655390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9C132B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9C132B" w:rsidRPr="00BD615D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9C132B" w:rsidRPr="00655390" w:rsidRDefault="009C132B" w:rsidP="0065539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0"/>
                <w:szCs w:val="10"/>
              </w:rPr>
            </w:pPr>
          </w:p>
        </w:tc>
      </w:tr>
      <w:tr w:rsidR="009C132B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9C132B" w:rsidRPr="00BD615D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9C132B" w:rsidRPr="00B4500F" w:rsidRDefault="009C132B" w:rsidP="003C6A8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9C132B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9C132B" w:rsidRPr="00BD615D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9C132B" w:rsidRPr="0034639C" w:rsidRDefault="009C132B" w:rsidP="00A76332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9C132B" w:rsidRPr="00C22116" w:rsidTr="0056004D">
        <w:trPr>
          <w:cantSplit/>
          <w:trHeight w:val="23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9C132B" w:rsidRPr="00BD615D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9C132B" w:rsidRPr="004100B4" w:rsidRDefault="009C132B" w:rsidP="00A7633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9C132B" w:rsidRPr="00C22116" w:rsidTr="0056004D">
        <w:trPr>
          <w:cantSplit/>
          <w:trHeight w:val="240"/>
          <w:jc w:val="center"/>
        </w:trPr>
        <w:tc>
          <w:tcPr>
            <w:tcW w:w="244" w:type="pct"/>
            <w:vMerge w:val="restar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9C132B" w:rsidRPr="00BD615D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Среда</w:t>
            </w:r>
          </w:p>
          <w:p w:rsidR="009C132B" w:rsidRPr="00BD615D" w:rsidRDefault="009C132B" w:rsidP="0065539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28 января</w:t>
            </w:r>
          </w:p>
        </w:tc>
        <w:tc>
          <w:tcPr>
            <w:tcW w:w="228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3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226" w:type="pct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9C132B" w:rsidRPr="00EE28B5" w:rsidRDefault="009C132B" w:rsidP="00A64B2E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9C132B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9C132B" w:rsidRPr="00BD615D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9C132B" w:rsidRPr="00551D3A" w:rsidRDefault="009C132B" w:rsidP="00987F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9C132B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9C132B" w:rsidRPr="00BD615D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9C132B" w:rsidRPr="00687817" w:rsidRDefault="009C132B" w:rsidP="00987FC6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9C132B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9C132B" w:rsidRPr="00BD615D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9C132B" w:rsidRPr="008E5DC4" w:rsidRDefault="009C132B" w:rsidP="00987F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9C132B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9C132B" w:rsidRPr="00BD615D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9C132B" w:rsidRPr="00123731" w:rsidRDefault="009C132B" w:rsidP="00A64B2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0"/>
                <w:szCs w:val="10"/>
                <w:highlight w:val="yellow"/>
              </w:rPr>
            </w:pPr>
          </w:p>
        </w:tc>
      </w:tr>
      <w:tr w:rsidR="009C132B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9C132B" w:rsidRPr="00BD615D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9C132B" w:rsidRPr="00123731" w:rsidRDefault="009C132B" w:rsidP="00A64B2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0"/>
                <w:szCs w:val="10"/>
              </w:rPr>
            </w:pPr>
          </w:p>
        </w:tc>
      </w:tr>
      <w:tr w:rsidR="009C132B" w:rsidRPr="00C22116" w:rsidTr="0056004D">
        <w:trPr>
          <w:cantSplit/>
          <w:trHeight w:val="23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9C132B" w:rsidRPr="00BD615D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9C132B" w:rsidRPr="008E06DB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</w:tr>
      <w:tr w:rsidR="009C132B" w:rsidRPr="00C22116" w:rsidTr="0056004D">
        <w:trPr>
          <w:cantSplit/>
          <w:trHeight w:val="240"/>
          <w:jc w:val="center"/>
        </w:trPr>
        <w:tc>
          <w:tcPr>
            <w:tcW w:w="244" w:type="pct"/>
            <w:vMerge w:val="restar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9C132B" w:rsidRPr="00BD615D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Четверг</w:t>
            </w:r>
          </w:p>
          <w:p w:rsidR="009C132B" w:rsidRPr="00BD615D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29 января</w:t>
            </w:r>
          </w:p>
        </w:tc>
        <w:tc>
          <w:tcPr>
            <w:tcW w:w="228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3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226" w:type="pct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9C132B" w:rsidRPr="008E06DB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</w:tr>
      <w:tr w:rsidR="009C132B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9C132B" w:rsidRPr="00BD615D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9C132B" w:rsidRPr="00B4500F" w:rsidRDefault="009C132B" w:rsidP="009529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9C132B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9C132B" w:rsidRPr="00BD615D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9C132B" w:rsidRPr="00A76332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9C132B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9C132B" w:rsidRPr="00BD615D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9C132B" w:rsidRPr="00A76332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  <w:highlight w:val="yellow"/>
              </w:rPr>
            </w:pPr>
          </w:p>
        </w:tc>
      </w:tr>
      <w:tr w:rsidR="009C132B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9C132B" w:rsidRPr="00BD615D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9C132B" w:rsidRPr="00A76332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9C132B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9C132B" w:rsidRPr="00BD615D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9C132B" w:rsidRPr="00A76332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9C132B" w:rsidRPr="00C22116" w:rsidTr="0056004D">
        <w:trPr>
          <w:cantSplit/>
          <w:trHeight w:val="23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9C132B" w:rsidRPr="00BD615D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9C132B" w:rsidRPr="00A76332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9C132B" w:rsidRPr="00C22116" w:rsidTr="0056004D">
        <w:trPr>
          <w:cantSplit/>
          <w:trHeight w:val="240"/>
          <w:jc w:val="center"/>
        </w:trPr>
        <w:tc>
          <w:tcPr>
            <w:tcW w:w="244" w:type="pct"/>
            <w:vMerge w:val="restar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9C132B" w:rsidRPr="00BD615D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Пятница</w:t>
            </w:r>
          </w:p>
          <w:p w:rsidR="009C132B" w:rsidRPr="00BD615D" w:rsidRDefault="009C132B" w:rsidP="0065539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30 января</w:t>
            </w:r>
          </w:p>
        </w:tc>
        <w:tc>
          <w:tcPr>
            <w:tcW w:w="228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3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226" w:type="pct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9C132B" w:rsidRPr="00A76332" w:rsidRDefault="009C132B" w:rsidP="00B31A21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9C132B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9C132B" w:rsidRPr="00BD615D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9C132B" w:rsidRPr="00CD54BB" w:rsidRDefault="009C132B" w:rsidP="009B057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CD54BB">
              <w:rPr>
                <w:rFonts w:ascii="Times New Roman" w:hAnsi="Times New Roman"/>
                <w:sz w:val="14"/>
                <w:szCs w:val="14"/>
              </w:rPr>
              <w:t xml:space="preserve">Риски городского планирования (ЭКЗАМЕН) доц. Мустафина Л.Р. </w:t>
            </w:r>
            <w:r w:rsidR="00CD54BB">
              <w:rPr>
                <w:rFonts w:ascii="Times New Roman" w:hAnsi="Times New Roman"/>
                <w:sz w:val="14"/>
                <w:szCs w:val="14"/>
              </w:rPr>
              <w:t>2-301</w:t>
            </w:r>
          </w:p>
        </w:tc>
      </w:tr>
      <w:tr w:rsidR="009C132B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9C132B" w:rsidRPr="00BD615D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9C132B" w:rsidRPr="00B4500F" w:rsidRDefault="009C132B" w:rsidP="00101AAB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9C132B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9C132B" w:rsidRPr="00BD615D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9C132B" w:rsidRPr="00A76332" w:rsidRDefault="009C132B" w:rsidP="004D5235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9C132B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9C132B" w:rsidRPr="00BD615D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9C132B" w:rsidRPr="00A76332" w:rsidRDefault="009C132B" w:rsidP="004D5235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9C132B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9C132B" w:rsidRPr="00BD615D" w:rsidRDefault="009C132B" w:rsidP="00472057">
            <w:pPr>
              <w:spacing w:after="0" w:line="240" w:lineRule="auto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9C132B" w:rsidRPr="00A76332" w:rsidRDefault="009C132B" w:rsidP="004D5235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9C132B" w:rsidRPr="00C22116" w:rsidTr="0056004D">
        <w:trPr>
          <w:cantSplit/>
          <w:trHeight w:val="23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9C132B" w:rsidRPr="00BD615D" w:rsidRDefault="009C132B" w:rsidP="00472057">
            <w:pPr>
              <w:spacing w:after="0" w:line="240" w:lineRule="auto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9C132B" w:rsidRPr="00A76332" w:rsidRDefault="009C132B" w:rsidP="004D5235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9C132B" w:rsidRPr="00C22116" w:rsidTr="0056004D">
        <w:trPr>
          <w:cantSplit/>
          <w:trHeight w:val="240"/>
          <w:jc w:val="center"/>
        </w:trPr>
        <w:tc>
          <w:tcPr>
            <w:tcW w:w="244" w:type="pct"/>
            <w:vMerge w:val="restar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9C132B" w:rsidRPr="00BD615D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Суббота</w:t>
            </w:r>
          </w:p>
          <w:p w:rsidR="009C132B" w:rsidRPr="00BD615D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31 января</w:t>
            </w:r>
          </w:p>
        </w:tc>
        <w:tc>
          <w:tcPr>
            <w:tcW w:w="228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3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226" w:type="pct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9C132B" w:rsidRPr="00A76332" w:rsidRDefault="009C132B" w:rsidP="00B31A21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9C132B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9C132B" w:rsidRPr="00C22116" w:rsidRDefault="009C132B" w:rsidP="00472057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9C132B" w:rsidRPr="00A76332" w:rsidRDefault="009C132B" w:rsidP="00F6200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9C132B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9C132B" w:rsidRPr="00C22116" w:rsidRDefault="009C132B" w:rsidP="00472057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9C132B" w:rsidRPr="00394BF0" w:rsidRDefault="009C132B" w:rsidP="00C30011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9C132B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9C132B" w:rsidRPr="00C22116" w:rsidRDefault="009C132B" w:rsidP="00472057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9C132B" w:rsidRPr="00394BF0" w:rsidRDefault="009C132B" w:rsidP="00C30011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9C132B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9C132B" w:rsidRPr="00C22116" w:rsidRDefault="009C132B" w:rsidP="00472057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9C132B" w:rsidRPr="00982789" w:rsidRDefault="009C132B" w:rsidP="00C3001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</w:p>
        </w:tc>
      </w:tr>
      <w:tr w:rsidR="009C132B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9C132B" w:rsidRPr="00C22116" w:rsidRDefault="009C132B" w:rsidP="00472057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9C132B" w:rsidRPr="00A53991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0"/>
                <w:szCs w:val="10"/>
                <w:highlight w:val="yellow"/>
              </w:rPr>
            </w:pPr>
          </w:p>
        </w:tc>
      </w:tr>
      <w:tr w:rsidR="009C132B" w:rsidRPr="00C22116" w:rsidTr="0056004D">
        <w:trPr>
          <w:cantSplit/>
          <w:trHeight w:val="230"/>
          <w:jc w:val="center"/>
        </w:trPr>
        <w:tc>
          <w:tcPr>
            <w:tcW w:w="244" w:type="pct"/>
            <w:vMerge/>
            <w:tcBorders>
              <w:bottom w:val="single" w:sz="8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9C132B" w:rsidRPr="00C22116" w:rsidRDefault="009C132B" w:rsidP="00472057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C132B" w:rsidRPr="00C22116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9C132B" w:rsidRPr="00AA1907" w:rsidRDefault="009C132B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</w:tr>
    </w:tbl>
    <w:p w:rsidR="00F17B85" w:rsidRDefault="00F17B85" w:rsidP="00F17B85">
      <w:pPr>
        <w:pStyle w:val="1"/>
        <w:jc w:val="left"/>
        <w:rPr>
          <w:sz w:val="16"/>
          <w:szCs w:val="16"/>
        </w:rPr>
      </w:pPr>
    </w:p>
    <w:p w:rsidR="00CD54BB" w:rsidRDefault="00F17B85" w:rsidP="00F17B85">
      <w:pPr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                                              </w:t>
      </w:r>
    </w:p>
    <w:p w:rsidR="00F17B85" w:rsidRPr="00E96BEF" w:rsidRDefault="00F17B85" w:rsidP="00F17B85">
      <w:pPr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   </w:t>
      </w:r>
      <w:r w:rsidRPr="00E96BEF">
        <w:rPr>
          <w:rFonts w:ascii="Times New Roman" w:hAnsi="Times New Roman"/>
          <w:sz w:val="16"/>
          <w:szCs w:val="16"/>
        </w:rPr>
        <w:t xml:space="preserve">Р А З Р А Б О Т А Н О: </w:t>
      </w:r>
      <w:r>
        <w:rPr>
          <w:rFonts w:ascii="Times New Roman" w:hAnsi="Times New Roman"/>
          <w:sz w:val="16"/>
          <w:szCs w:val="16"/>
        </w:rPr>
        <w:t xml:space="preserve">                                                                                     </w:t>
      </w:r>
      <w:r w:rsidRPr="00E96BEF">
        <w:rPr>
          <w:rFonts w:ascii="Times New Roman" w:hAnsi="Times New Roman"/>
          <w:sz w:val="16"/>
          <w:szCs w:val="16"/>
        </w:rPr>
        <w:t>С О Г Л А С О В А Н О:</w:t>
      </w:r>
    </w:p>
    <w:tbl>
      <w:tblPr>
        <w:tblW w:w="1119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88"/>
        <w:gridCol w:w="294"/>
        <w:gridCol w:w="3583"/>
        <w:gridCol w:w="322"/>
        <w:gridCol w:w="3412"/>
      </w:tblGrid>
      <w:tr w:rsidR="00F17B85" w:rsidRPr="00C22116" w:rsidTr="0056004D">
        <w:trPr>
          <w:trHeight w:val="782"/>
        </w:trPr>
        <w:tc>
          <w:tcPr>
            <w:tcW w:w="3588" w:type="dxa"/>
            <w:tcBorders>
              <w:top w:val="nil"/>
              <w:left w:val="nil"/>
              <w:bottom w:val="nil"/>
              <w:right w:val="nil"/>
            </w:tcBorders>
          </w:tcPr>
          <w:p w:rsidR="000B1C74" w:rsidRDefault="00F17B85" w:rsidP="000B1C74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C22116">
              <w:rPr>
                <w:rFonts w:ascii="Times New Roman" w:hAnsi="Times New Roman"/>
                <w:sz w:val="16"/>
                <w:szCs w:val="16"/>
              </w:rPr>
              <w:t xml:space="preserve"> Начальник учебного отдела </w:t>
            </w:r>
          </w:p>
          <w:p w:rsidR="00CD54BB" w:rsidRDefault="00CD54BB" w:rsidP="000B1C74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F17B85" w:rsidRPr="00C22116" w:rsidRDefault="00F17B85" w:rsidP="000B1C74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C22116">
              <w:rPr>
                <w:rFonts w:ascii="Times New Roman" w:hAnsi="Times New Roman"/>
                <w:sz w:val="16"/>
                <w:szCs w:val="16"/>
              </w:rPr>
              <w:t xml:space="preserve">________________ / А.А. </w:t>
            </w:r>
            <w:proofErr w:type="spellStart"/>
            <w:r w:rsidRPr="00C22116">
              <w:rPr>
                <w:rFonts w:ascii="Times New Roman" w:hAnsi="Times New Roman"/>
                <w:sz w:val="16"/>
                <w:szCs w:val="16"/>
              </w:rPr>
              <w:t>Хамидуллина</w:t>
            </w:r>
            <w:proofErr w:type="spellEnd"/>
            <w:r w:rsidRPr="00C22116">
              <w:rPr>
                <w:rFonts w:ascii="Times New Roman" w:hAnsi="Times New Roman"/>
                <w:sz w:val="16"/>
                <w:szCs w:val="16"/>
              </w:rPr>
              <w:t xml:space="preserve"> /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:rsidR="00F17B85" w:rsidRPr="00C22116" w:rsidRDefault="00F17B85" w:rsidP="0056004D">
            <w:pPr>
              <w:spacing w:before="20" w:after="2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83" w:type="dxa"/>
            <w:tcBorders>
              <w:top w:val="nil"/>
              <w:left w:val="nil"/>
              <w:bottom w:val="nil"/>
              <w:right w:val="nil"/>
            </w:tcBorders>
          </w:tcPr>
          <w:p w:rsidR="00F17B85" w:rsidRDefault="00F17B85" w:rsidP="0056004D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C22116">
              <w:rPr>
                <w:rFonts w:ascii="Times New Roman" w:hAnsi="Times New Roman"/>
                <w:sz w:val="16"/>
                <w:szCs w:val="16"/>
              </w:rPr>
              <w:t xml:space="preserve"> Начальник УМУ </w:t>
            </w:r>
          </w:p>
          <w:p w:rsidR="00CD54BB" w:rsidRPr="00C22116" w:rsidRDefault="00CD54BB" w:rsidP="0056004D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F17B85" w:rsidRPr="00C22116" w:rsidRDefault="00F17B85" w:rsidP="000B1C74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C22116">
              <w:rPr>
                <w:rFonts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>
              <w:top w:val="nil"/>
              <w:left w:val="nil"/>
              <w:bottom w:val="nil"/>
              <w:right w:val="nil"/>
            </w:tcBorders>
          </w:tcPr>
          <w:p w:rsidR="00F17B85" w:rsidRPr="00C22116" w:rsidRDefault="00F17B85" w:rsidP="0056004D">
            <w:pPr>
              <w:spacing w:before="20" w:after="2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F17B85" w:rsidRDefault="00F17B85" w:rsidP="0056004D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 Директор ИЭУ</w:t>
            </w:r>
            <w:r w:rsidRPr="00C22116">
              <w:rPr>
                <w:rFonts w:ascii="Times New Roman" w:hAnsi="Times New Roman"/>
                <w:sz w:val="16"/>
                <w:szCs w:val="16"/>
              </w:rPr>
              <w:t>С</w:t>
            </w:r>
          </w:p>
          <w:p w:rsidR="00CD54BB" w:rsidRPr="00C22116" w:rsidRDefault="00CD54BB" w:rsidP="0056004D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F17B85" w:rsidRPr="00C22116" w:rsidRDefault="00F17B85" w:rsidP="000B1C74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_________________ / Р.М.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Сиразетдинов</w:t>
            </w:r>
            <w:proofErr w:type="spellEnd"/>
            <w:r w:rsidRPr="00C22116">
              <w:rPr>
                <w:rFonts w:ascii="Times New Roman" w:hAnsi="Times New Roman"/>
                <w:sz w:val="16"/>
                <w:szCs w:val="16"/>
              </w:rPr>
              <w:t xml:space="preserve"> /</w:t>
            </w:r>
          </w:p>
          <w:p w:rsidR="00F17B85" w:rsidRPr="00C22116" w:rsidRDefault="00F17B85" w:rsidP="0056004D">
            <w:pPr>
              <w:spacing w:before="20" w:after="20"/>
              <w:ind w:left="-113" w:right="-113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:rsidR="00F17B85" w:rsidRPr="00C22116" w:rsidRDefault="00F17B85" w:rsidP="0056004D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:rsidR="00227E48" w:rsidRDefault="00227E48" w:rsidP="00ED6925">
      <w:pPr>
        <w:pStyle w:val="1"/>
        <w:jc w:val="left"/>
        <w:rPr>
          <w:sz w:val="16"/>
          <w:szCs w:val="16"/>
          <w:lang w:val="ru-RU"/>
        </w:rPr>
      </w:pPr>
    </w:p>
    <w:p w:rsidR="00D23ED0" w:rsidRDefault="00D23ED0" w:rsidP="00D23ED0">
      <w:pPr>
        <w:pStyle w:val="1"/>
        <w:jc w:val="left"/>
        <w:rPr>
          <w:sz w:val="16"/>
          <w:szCs w:val="16"/>
        </w:rPr>
      </w:pPr>
    </w:p>
    <w:p w:rsidR="00E87193" w:rsidRPr="005F3805" w:rsidRDefault="00E87193" w:rsidP="00E87193">
      <w:pPr>
        <w:pStyle w:val="1"/>
        <w:rPr>
          <w:sz w:val="16"/>
          <w:szCs w:val="16"/>
        </w:rPr>
      </w:pPr>
      <w:r w:rsidRPr="005F3805">
        <w:rPr>
          <w:sz w:val="16"/>
          <w:szCs w:val="16"/>
        </w:rPr>
        <w:t>КАЗАНСКИЙ  ГОСУДАРСТВЕН</w:t>
      </w:r>
      <w:r>
        <w:rPr>
          <w:sz w:val="16"/>
          <w:szCs w:val="16"/>
          <w:lang w:val="ru-RU"/>
        </w:rPr>
        <w:t>Н</w:t>
      </w:r>
      <w:r w:rsidRPr="005F3805">
        <w:rPr>
          <w:sz w:val="16"/>
          <w:szCs w:val="16"/>
        </w:rPr>
        <w:t>ЫЙ  АРХИТЕКТУРНО-СТРОИТЕЛЬНЫЙ  УНИВЕРСИТЕТ</w:t>
      </w:r>
    </w:p>
    <w:p w:rsidR="00E87193" w:rsidRPr="005F3805" w:rsidRDefault="00E87193" w:rsidP="00E87193">
      <w:pPr>
        <w:pStyle w:val="1"/>
        <w:rPr>
          <w:sz w:val="16"/>
          <w:szCs w:val="16"/>
        </w:rPr>
      </w:pPr>
    </w:p>
    <w:p w:rsidR="00E87193" w:rsidRPr="005F3805" w:rsidRDefault="00E87193" w:rsidP="00E87193">
      <w:pPr>
        <w:pStyle w:val="1"/>
        <w:jc w:val="right"/>
        <w:rPr>
          <w:sz w:val="16"/>
          <w:szCs w:val="16"/>
        </w:rPr>
      </w:pPr>
      <w:r w:rsidRPr="005F3805">
        <w:rPr>
          <w:sz w:val="16"/>
          <w:szCs w:val="16"/>
        </w:rPr>
        <w:t>У Т В Е Р Ж Д А Ю</w:t>
      </w:r>
    </w:p>
    <w:p w:rsidR="00E87193" w:rsidRPr="005F3805" w:rsidRDefault="00E87193" w:rsidP="00E87193">
      <w:pPr>
        <w:spacing w:after="0" w:line="240" w:lineRule="auto"/>
        <w:jc w:val="right"/>
        <w:rPr>
          <w:rFonts w:ascii="Times New Roman" w:hAnsi="Times New Roman"/>
          <w:b/>
          <w:sz w:val="16"/>
          <w:szCs w:val="16"/>
        </w:rPr>
      </w:pPr>
      <w:r w:rsidRPr="005F3805">
        <w:rPr>
          <w:rFonts w:ascii="Times New Roman" w:hAnsi="Times New Roman"/>
          <w:b/>
          <w:sz w:val="16"/>
          <w:szCs w:val="16"/>
        </w:rPr>
        <w:t>Проректор по образовательной деятельности</w:t>
      </w:r>
    </w:p>
    <w:p w:rsidR="00E87193" w:rsidRPr="005F3805" w:rsidRDefault="00E87193" w:rsidP="00E87193">
      <w:pPr>
        <w:pStyle w:val="1"/>
        <w:jc w:val="left"/>
        <w:rPr>
          <w:sz w:val="16"/>
          <w:szCs w:val="16"/>
        </w:rPr>
      </w:pPr>
      <w:r w:rsidRPr="005F3805">
        <w:rPr>
          <w:sz w:val="16"/>
          <w:szCs w:val="16"/>
        </w:rPr>
        <w:t xml:space="preserve">с </w:t>
      </w:r>
      <w:r>
        <w:rPr>
          <w:sz w:val="16"/>
          <w:szCs w:val="16"/>
          <w:lang w:val="ru-RU"/>
        </w:rPr>
        <w:t>1</w:t>
      </w:r>
      <w:r w:rsidR="00655390">
        <w:rPr>
          <w:sz w:val="16"/>
          <w:szCs w:val="16"/>
          <w:lang w:val="ru-RU"/>
        </w:rPr>
        <w:t>2</w:t>
      </w:r>
      <w:r w:rsidRPr="005F3805">
        <w:rPr>
          <w:sz w:val="16"/>
          <w:szCs w:val="16"/>
        </w:rPr>
        <w:t>.0</w:t>
      </w:r>
      <w:r>
        <w:rPr>
          <w:sz w:val="16"/>
          <w:szCs w:val="16"/>
        </w:rPr>
        <w:t xml:space="preserve">1. – </w:t>
      </w:r>
      <w:r w:rsidR="001D3B42">
        <w:rPr>
          <w:sz w:val="16"/>
          <w:szCs w:val="16"/>
          <w:lang w:val="ru-RU"/>
        </w:rPr>
        <w:t>0</w:t>
      </w:r>
      <w:r w:rsidR="00655390">
        <w:rPr>
          <w:sz w:val="16"/>
          <w:szCs w:val="16"/>
          <w:lang w:val="ru-RU"/>
        </w:rPr>
        <w:t>4</w:t>
      </w:r>
      <w:r>
        <w:rPr>
          <w:sz w:val="16"/>
          <w:szCs w:val="16"/>
        </w:rPr>
        <w:t>.0</w:t>
      </w:r>
      <w:r w:rsidR="001D3B42">
        <w:rPr>
          <w:sz w:val="16"/>
          <w:szCs w:val="16"/>
          <w:lang w:val="ru-RU"/>
        </w:rPr>
        <w:t>2</w:t>
      </w:r>
      <w:r>
        <w:rPr>
          <w:sz w:val="16"/>
          <w:szCs w:val="16"/>
        </w:rPr>
        <w:t>.</w:t>
      </w:r>
      <w:r>
        <w:rPr>
          <w:sz w:val="16"/>
          <w:szCs w:val="16"/>
          <w:lang w:val="ru-RU"/>
        </w:rPr>
        <w:t>2</w:t>
      </w:r>
      <w:r w:rsidR="00655390">
        <w:rPr>
          <w:sz w:val="16"/>
          <w:szCs w:val="16"/>
          <w:lang w:val="ru-RU"/>
        </w:rPr>
        <w:t>6</w:t>
      </w:r>
      <w:r>
        <w:rPr>
          <w:sz w:val="16"/>
          <w:szCs w:val="16"/>
        </w:rPr>
        <w:t>. (</w:t>
      </w:r>
      <w:r w:rsidR="00F62007">
        <w:rPr>
          <w:sz w:val="16"/>
          <w:szCs w:val="16"/>
          <w:lang w:val="ru-RU"/>
        </w:rPr>
        <w:t>2</w:t>
      </w:r>
      <w:r w:rsidR="001D3B42">
        <w:rPr>
          <w:sz w:val="16"/>
          <w:szCs w:val="16"/>
          <w:lang w:val="ru-RU"/>
        </w:rPr>
        <w:t>4</w:t>
      </w:r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дн</w:t>
      </w:r>
      <w:proofErr w:type="spellEnd"/>
      <w:r>
        <w:rPr>
          <w:sz w:val="16"/>
          <w:szCs w:val="16"/>
        </w:rPr>
        <w:t>.)</w:t>
      </w:r>
      <w:r w:rsidRPr="005F3805">
        <w:rPr>
          <w:sz w:val="16"/>
          <w:szCs w:val="16"/>
        </w:rPr>
        <w:t xml:space="preserve">                           </w:t>
      </w:r>
      <w:r>
        <w:rPr>
          <w:sz w:val="16"/>
          <w:szCs w:val="16"/>
        </w:rPr>
        <w:t xml:space="preserve">  </w:t>
      </w:r>
      <w:r w:rsidRPr="005F3805">
        <w:rPr>
          <w:sz w:val="16"/>
          <w:szCs w:val="16"/>
        </w:rPr>
        <w:t xml:space="preserve">                                                                                                  </w:t>
      </w:r>
      <w:r>
        <w:rPr>
          <w:sz w:val="16"/>
          <w:szCs w:val="16"/>
        </w:rPr>
        <w:t xml:space="preserve">                      </w:t>
      </w:r>
      <w:r w:rsidRPr="005F3805">
        <w:rPr>
          <w:sz w:val="16"/>
          <w:szCs w:val="16"/>
        </w:rPr>
        <w:t xml:space="preserve">    </w:t>
      </w:r>
      <w:r>
        <w:rPr>
          <w:sz w:val="16"/>
          <w:szCs w:val="16"/>
          <w:lang w:val="ru-RU"/>
        </w:rPr>
        <w:t xml:space="preserve">         </w:t>
      </w:r>
      <w:r w:rsidRPr="005F3805">
        <w:rPr>
          <w:sz w:val="16"/>
          <w:szCs w:val="16"/>
        </w:rPr>
        <w:t xml:space="preserve"> ________________</w:t>
      </w:r>
      <w:proofErr w:type="spellStart"/>
      <w:r w:rsidRPr="005F3805">
        <w:rPr>
          <w:sz w:val="16"/>
          <w:szCs w:val="16"/>
        </w:rPr>
        <w:t>И.Э.Вильданов</w:t>
      </w:r>
      <w:proofErr w:type="spellEnd"/>
      <w:r w:rsidRPr="005F3805">
        <w:rPr>
          <w:sz w:val="16"/>
          <w:szCs w:val="16"/>
        </w:rPr>
        <w:t xml:space="preserve">                                                     </w:t>
      </w:r>
    </w:p>
    <w:p w:rsidR="00E87193" w:rsidRPr="005F3805" w:rsidRDefault="00E87193" w:rsidP="00E87193">
      <w:pPr>
        <w:pStyle w:val="1"/>
        <w:jc w:val="right"/>
        <w:rPr>
          <w:sz w:val="16"/>
          <w:szCs w:val="16"/>
        </w:rPr>
      </w:pPr>
      <w:r w:rsidRPr="005F3805">
        <w:rPr>
          <w:sz w:val="16"/>
          <w:szCs w:val="16"/>
        </w:rPr>
        <w:t>“____” _______________20___ г.</w:t>
      </w:r>
    </w:p>
    <w:p w:rsidR="00E87193" w:rsidRPr="005F3805" w:rsidRDefault="00E87193" w:rsidP="00E87193">
      <w:pPr>
        <w:pStyle w:val="1"/>
        <w:rPr>
          <w:sz w:val="16"/>
          <w:szCs w:val="16"/>
        </w:rPr>
      </w:pPr>
    </w:p>
    <w:p w:rsidR="00CD54BB" w:rsidRDefault="00CD54BB" w:rsidP="00E87193">
      <w:pPr>
        <w:pStyle w:val="1"/>
        <w:rPr>
          <w:sz w:val="16"/>
          <w:szCs w:val="16"/>
          <w:lang w:val="ru-RU"/>
        </w:rPr>
      </w:pPr>
    </w:p>
    <w:p w:rsidR="00E87193" w:rsidRPr="005F3805" w:rsidRDefault="00E87193" w:rsidP="00E87193">
      <w:pPr>
        <w:pStyle w:val="1"/>
        <w:rPr>
          <w:sz w:val="16"/>
          <w:szCs w:val="16"/>
        </w:rPr>
      </w:pPr>
      <w:r w:rsidRPr="005F3805">
        <w:rPr>
          <w:sz w:val="16"/>
          <w:szCs w:val="16"/>
        </w:rPr>
        <w:t>Р А С П И С А Н И Е</w:t>
      </w:r>
    </w:p>
    <w:p w:rsidR="00E87193" w:rsidRPr="005F3805" w:rsidRDefault="00E87193" w:rsidP="00E87193">
      <w:pPr>
        <w:pStyle w:val="1"/>
        <w:rPr>
          <w:sz w:val="16"/>
          <w:szCs w:val="16"/>
          <w:u w:val="single"/>
        </w:rPr>
      </w:pPr>
      <w:r w:rsidRPr="005F3805">
        <w:rPr>
          <w:sz w:val="16"/>
          <w:szCs w:val="16"/>
        </w:rPr>
        <w:t>уч</w:t>
      </w:r>
      <w:r>
        <w:rPr>
          <w:sz w:val="16"/>
          <w:szCs w:val="16"/>
        </w:rPr>
        <w:t xml:space="preserve">ебных  занятий  для студентов  </w:t>
      </w:r>
      <w:r w:rsidR="001D3B42">
        <w:rPr>
          <w:sz w:val="16"/>
          <w:szCs w:val="16"/>
          <w:lang w:val="ru-RU"/>
        </w:rPr>
        <w:t>3</w:t>
      </w:r>
      <w:r w:rsidRPr="005F3805">
        <w:rPr>
          <w:sz w:val="16"/>
          <w:szCs w:val="16"/>
        </w:rPr>
        <w:t xml:space="preserve"> курса  </w:t>
      </w:r>
      <w:r w:rsidRPr="00B74704">
        <w:rPr>
          <w:sz w:val="16"/>
          <w:szCs w:val="16"/>
          <w:u w:val="single"/>
        </w:rPr>
        <w:t>Института экономики и управления в строительстве</w:t>
      </w:r>
      <w:r w:rsidRPr="00BE29B9">
        <w:rPr>
          <w:b w:val="0"/>
          <w:u w:val="single"/>
        </w:rPr>
        <w:t xml:space="preserve"> </w:t>
      </w:r>
      <w:r w:rsidRPr="00213314">
        <w:rPr>
          <w:b w:val="0"/>
        </w:rPr>
        <w:t xml:space="preserve"> </w:t>
      </w:r>
    </w:p>
    <w:p w:rsidR="001B655E" w:rsidRDefault="001B655E" w:rsidP="00E87193">
      <w:pPr>
        <w:pStyle w:val="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  <w:t>Н</w:t>
      </w:r>
      <w:proofErr w:type="spellStart"/>
      <w:r w:rsidR="00E87193" w:rsidRPr="005F3805">
        <w:rPr>
          <w:sz w:val="16"/>
          <w:szCs w:val="16"/>
        </w:rPr>
        <w:t>аправление</w:t>
      </w:r>
      <w:proofErr w:type="spellEnd"/>
      <w:r w:rsidR="00E87193" w:rsidRPr="005F3805">
        <w:rPr>
          <w:sz w:val="16"/>
          <w:szCs w:val="16"/>
        </w:rPr>
        <w:t xml:space="preserve"> подготовки </w:t>
      </w:r>
      <w:r w:rsidR="00E87193">
        <w:rPr>
          <w:sz w:val="16"/>
          <w:szCs w:val="16"/>
        </w:rPr>
        <w:t>21.03.0</w:t>
      </w:r>
      <w:r w:rsidR="00E87193">
        <w:rPr>
          <w:sz w:val="16"/>
          <w:szCs w:val="16"/>
          <w:lang w:val="ru-RU"/>
        </w:rPr>
        <w:t>2</w:t>
      </w:r>
      <w:r w:rsidR="00E87193" w:rsidRPr="005F3805">
        <w:rPr>
          <w:sz w:val="16"/>
          <w:szCs w:val="16"/>
        </w:rPr>
        <w:t xml:space="preserve"> </w:t>
      </w:r>
      <w:r w:rsidR="00E87193">
        <w:rPr>
          <w:sz w:val="16"/>
          <w:szCs w:val="16"/>
          <w:lang w:val="ru-RU"/>
        </w:rPr>
        <w:t>Землеустройство и кадастры</w:t>
      </w:r>
    </w:p>
    <w:p w:rsidR="00E87193" w:rsidRDefault="00E87193" w:rsidP="00E87193">
      <w:pPr>
        <w:pStyle w:val="1"/>
        <w:rPr>
          <w:sz w:val="16"/>
          <w:szCs w:val="16"/>
          <w:u w:val="single"/>
        </w:rPr>
      </w:pPr>
      <w:r w:rsidRPr="005F3805">
        <w:rPr>
          <w:sz w:val="16"/>
          <w:szCs w:val="16"/>
        </w:rPr>
        <w:t xml:space="preserve"> </w:t>
      </w:r>
      <w:r w:rsidR="001B655E">
        <w:rPr>
          <w:sz w:val="16"/>
          <w:szCs w:val="16"/>
          <w:lang w:val="ru-RU"/>
        </w:rPr>
        <w:t>Н</w:t>
      </w:r>
      <w:proofErr w:type="spellStart"/>
      <w:r w:rsidRPr="005F3805">
        <w:rPr>
          <w:sz w:val="16"/>
          <w:szCs w:val="16"/>
        </w:rPr>
        <w:t>аправленность</w:t>
      </w:r>
      <w:proofErr w:type="spellEnd"/>
      <w:r w:rsidRPr="005F3805">
        <w:rPr>
          <w:sz w:val="16"/>
          <w:szCs w:val="16"/>
        </w:rPr>
        <w:t xml:space="preserve"> (профиль) «</w:t>
      </w:r>
      <w:r>
        <w:rPr>
          <w:sz w:val="16"/>
          <w:szCs w:val="16"/>
          <w:u w:val="single"/>
        </w:rPr>
        <w:t xml:space="preserve">Городской кадастр» </w:t>
      </w:r>
    </w:p>
    <w:p w:rsidR="00E87193" w:rsidRDefault="00E87193" w:rsidP="00E87193">
      <w:pPr>
        <w:pStyle w:val="1"/>
        <w:rPr>
          <w:sz w:val="16"/>
          <w:szCs w:val="16"/>
        </w:rPr>
      </w:pPr>
      <w:r>
        <w:rPr>
          <w:sz w:val="16"/>
          <w:szCs w:val="16"/>
        </w:rPr>
        <w:t xml:space="preserve">заочного отделения на зимнюю сессию  </w:t>
      </w:r>
      <w:r>
        <w:rPr>
          <w:sz w:val="16"/>
          <w:szCs w:val="16"/>
          <w:lang w:val="ru-RU"/>
        </w:rPr>
        <w:t>202</w:t>
      </w:r>
      <w:r w:rsidR="00655390">
        <w:rPr>
          <w:sz w:val="16"/>
          <w:szCs w:val="16"/>
          <w:lang w:val="ru-RU"/>
        </w:rPr>
        <w:t>5</w:t>
      </w:r>
      <w:r>
        <w:rPr>
          <w:sz w:val="16"/>
          <w:szCs w:val="16"/>
        </w:rPr>
        <w:t xml:space="preserve">/ </w:t>
      </w:r>
      <w:r>
        <w:rPr>
          <w:sz w:val="16"/>
          <w:szCs w:val="16"/>
          <w:lang w:val="ru-RU"/>
        </w:rPr>
        <w:t>202</w:t>
      </w:r>
      <w:r w:rsidR="00655390">
        <w:rPr>
          <w:sz w:val="16"/>
          <w:szCs w:val="16"/>
          <w:lang w:val="ru-RU"/>
        </w:rPr>
        <w:t>6</w:t>
      </w:r>
      <w:r w:rsidRPr="005F3805">
        <w:rPr>
          <w:sz w:val="16"/>
          <w:szCs w:val="16"/>
        </w:rPr>
        <w:t xml:space="preserve"> учебного года.</w:t>
      </w:r>
    </w:p>
    <w:tbl>
      <w:tblPr>
        <w:tblW w:w="4279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"/>
        <w:gridCol w:w="421"/>
        <w:gridCol w:w="558"/>
        <w:gridCol w:w="3924"/>
        <w:gridCol w:w="3883"/>
      </w:tblGrid>
      <w:tr w:rsidR="00E87193" w:rsidRPr="00C22116" w:rsidTr="00947FB8">
        <w:trPr>
          <w:cantSplit/>
          <w:trHeight w:val="20"/>
          <w:jc w:val="center"/>
        </w:trPr>
        <w:tc>
          <w:tcPr>
            <w:tcW w:w="244" w:type="pct"/>
            <w:vMerge w:val="restar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87193" w:rsidRPr="00BD615D" w:rsidRDefault="00E87193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Дата</w:t>
            </w:r>
          </w:p>
        </w:tc>
        <w:tc>
          <w:tcPr>
            <w:tcW w:w="228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87193" w:rsidRPr="00BD615D" w:rsidRDefault="00E87193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Номер</w:t>
            </w:r>
          </w:p>
        </w:tc>
        <w:tc>
          <w:tcPr>
            <w:tcW w:w="302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87193" w:rsidRPr="00BD615D" w:rsidRDefault="00E87193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Время</w:t>
            </w:r>
          </w:p>
        </w:tc>
        <w:tc>
          <w:tcPr>
            <w:tcW w:w="4226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E87193" w:rsidRPr="00BD615D" w:rsidRDefault="00E87193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2"/>
                <w:szCs w:val="10"/>
              </w:rPr>
              <w:t>2</w:t>
            </w:r>
            <w:r w:rsidR="00655390">
              <w:rPr>
                <w:rFonts w:ascii="Times New Roman" w:hAnsi="Times New Roman"/>
                <w:b/>
                <w:sz w:val="12"/>
                <w:szCs w:val="10"/>
              </w:rPr>
              <w:t>3</w:t>
            </w:r>
            <w:r w:rsidRPr="00BD615D">
              <w:rPr>
                <w:rFonts w:ascii="Times New Roman" w:hAnsi="Times New Roman"/>
                <w:b/>
                <w:sz w:val="12"/>
                <w:szCs w:val="10"/>
              </w:rPr>
              <w:t>ЗК01з</w:t>
            </w:r>
          </w:p>
        </w:tc>
      </w:tr>
      <w:tr w:rsidR="00E87193" w:rsidRPr="00C22116" w:rsidTr="00947FB8">
        <w:trPr>
          <w:cantSplit/>
          <w:trHeight w:val="2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87193" w:rsidRPr="00BD615D" w:rsidRDefault="00E87193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87193" w:rsidRPr="00BD615D" w:rsidRDefault="00E87193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302" w:type="pct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87193" w:rsidRPr="00BD615D" w:rsidRDefault="00E87193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124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E87193" w:rsidRPr="00BD615D" w:rsidRDefault="00E87193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Подгруппа 1</w:t>
            </w:r>
          </w:p>
        </w:tc>
        <w:tc>
          <w:tcPr>
            <w:tcW w:w="2102" w:type="pct"/>
            <w:tcBorders>
              <w:top w:val="single" w:sz="4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E87193" w:rsidRPr="00BD615D" w:rsidRDefault="00E87193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Подгруппа 2</w:t>
            </w:r>
          </w:p>
        </w:tc>
      </w:tr>
      <w:tr w:rsidR="00E87193" w:rsidRPr="00C22116" w:rsidTr="00947FB8">
        <w:trPr>
          <w:cantSplit/>
          <w:trHeight w:val="273"/>
          <w:jc w:val="center"/>
        </w:trPr>
        <w:tc>
          <w:tcPr>
            <w:tcW w:w="244" w:type="pct"/>
            <w:vMerge w:val="restar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E87193" w:rsidRPr="00BD615D" w:rsidRDefault="00E87193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 xml:space="preserve">Понедельник </w:t>
            </w:r>
          </w:p>
          <w:p w:rsidR="00E87193" w:rsidRPr="00BD615D" w:rsidRDefault="00655390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2</w:t>
            </w:r>
            <w:r w:rsidR="001D3B42">
              <w:rPr>
                <w:rFonts w:ascii="Times New Roman" w:hAnsi="Times New Roman"/>
                <w:b/>
                <w:sz w:val="10"/>
                <w:szCs w:val="10"/>
              </w:rPr>
              <w:t xml:space="preserve"> февраля</w:t>
            </w:r>
          </w:p>
        </w:tc>
        <w:tc>
          <w:tcPr>
            <w:tcW w:w="228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87193" w:rsidRPr="00C22116" w:rsidRDefault="00E87193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3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87193" w:rsidRPr="00C22116" w:rsidRDefault="00E87193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226" w:type="pct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E87193" w:rsidRPr="006B3209" w:rsidRDefault="00E87193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0"/>
                <w:szCs w:val="10"/>
              </w:rPr>
            </w:pPr>
          </w:p>
        </w:tc>
      </w:tr>
      <w:tr w:rsidR="00D62AC5" w:rsidRPr="00C22116" w:rsidTr="00947FB8">
        <w:trPr>
          <w:cantSplit/>
          <w:trHeight w:val="23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D62AC5" w:rsidRPr="00BD615D" w:rsidRDefault="00D62AC5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62AC5" w:rsidRPr="00C22116" w:rsidRDefault="00D62AC5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62AC5" w:rsidRPr="00C22116" w:rsidRDefault="00D62AC5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226" w:type="pct"/>
            <w:gridSpan w:val="2"/>
            <w:tcBorders>
              <w:top w:val="single" w:sz="4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D62AC5" w:rsidRPr="00CD54BB" w:rsidRDefault="00A10EF2" w:rsidP="009B057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CD54BB">
              <w:rPr>
                <w:rFonts w:ascii="Times New Roman" w:hAnsi="Times New Roman"/>
                <w:sz w:val="14"/>
                <w:szCs w:val="14"/>
              </w:rPr>
              <w:t xml:space="preserve">Основы архитектуры  (ЭКЗАМЕН) доц. Хабибуллина А.Г. </w:t>
            </w:r>
            <w:r w:rsidR="00CD54BB">
              <w:rPr>
                <w:rFonts w:ascii="Times New Roman" w:hAnsi="Times New Roman"/>
                <w:sz w:val="14"/>
                <w:szCs w:val="14"/>
              </w:rPr>
              <w:t>4-104</w:t>
            </w:r>
          </w:p>
        </w:tc>
      </w:tr>
      <w:tr w:rsidR="00D62AC5" w:rsidRPr="00C22116" w:rsidTr="00947FB8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D62AC5" w:rsidRPr="00BD615D" w:rsidRDefault="00D62AC5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62AC5" w:rsidRPr="00C22116" w:rsidRDefault="00D62AC5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62AC5" w:rsidRPr="00C22116" w:rsidRDefault="00D62AC5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D62AC5" w:rsidRPr="00D62AC5" w:rsidRDefault="00D62AC5" w:rsidP="003C6A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</w:tr>
      <w:tr w:rsidR="00D62AC5" w:rsidRPr="00C22116" w:rsidTr="00947FB8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D62AC5" w:rsidRPr="00BD615D" w:rsidRDefault="00D62AC5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62AC5" w:rsidRPr="00C22116" w:rsidRDefault="00D62AC5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62AC5" w:rsidRPr="00C22116" w:rsidRDefault="00D62AC5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D62AC5" w:rsidRPr="00D62AC5" w:rsidRDefault="00D62AC5" w:rsidP="00227E4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D62AC5" w:rsidRPr="00C22116" w:rsidTr="00947FB8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D62AC5" w:rsidRPr="00BD615D" w:rsidRDefault="00D62AC5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62AC5" w:rsidRPr="00C22116" w:rsidRDefault="00D62AC5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62AC5" w:rsidRPr="00C22116" w:rsidRDefault="00D62AC5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D62AC5" w:rsidRPr="00D62AC5" w:rsidRDefault="00D62AC5" w:rsidP="003C6A8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D62AC5" w:rsidRPr="00C22116" w:rsidTr="00947FB8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D62AC5" w:rsidRPr="00BD615D" w:rsidRDefault="00D62AC5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62AC5" w:rsidRPr="00C22116" w:rsidRDefault="00D62AC5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62AC5" w:rsidRPr="00C22116" w:rsidRDefault="00D62AC5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D62AC5" w:rsidRPr="00D62AC5" w:rsidRDefault="00D62AC5" w:rsidP="003C6A8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D62AC5" w:rsidRPr="00C22116" w:rsidTr="00947FB8">
        <w:trPr>
          <w:cantSplit/>
          <w:trHeight w:val="23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D62AC5" w:rsidRPr="00BD615D" w:rsidRDefault="00D62AC5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62AC5" w:rsidRPr="00C22116" w:rsidRDefault="00D62AC5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62AC5" w:rsidRPr="00C22116" w:rsidRDefault="00D62AC5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D62AC5" w:rsidRPr="008E06DB" w:rsidRDefault="00D62AC5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</w:tr>
      <w:tr w:rsidR="00CD54BB" w:rsidRPr="00C22116" w:rsidTr="00947FB8">
        <w:trPr>
          <w:cantSplit/>
          <w:trHeight w:val="240"/>
          <w:jc w:val="center"/>
        </w:trPr>
        <w:tc>
          <w:tcPr>
            <w:tcW w:w="244" w:type="pct"/>
            <w:vMerge w:val="restar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CD54BB" w:rsidRPr="00BD615D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Вторник</w:t>
            </w:r>
          </w:p>
          <w:p w:rsidR="00CD54BB" w:rsidRPr="00BD615D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3 февраля</w:t>
            </w:r>
          </w:p>
        </w:tc>
        <w:tc>
          <w:tcPr>
            <w:tcW w:w="228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D54BB" w:rsidRPr="00C22116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3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D54BB" w:rsidRPr="00C22116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226" w:type="pct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CD54BB" w:rsidRPr="00CD54BB" w:rsidRDefault="00CD54BB" w:rsidP="007647A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CD54BB">
              <w:rPr>
                <w:rFonts w:ascii="Times New Roman" w:hAnsi="Times New Roman"/>
                <w:sz w:val="14"/>
                <w:szCs w:val="14"/>
              </w:rPr>
              <w:t xml:space="preserve">Основы </w:t>
            </w:r>
            <w:proofErr w:type="spellStart"/>
            <w:r w:rsidRPr="00CD54BB">
              <w:rPr>
                <w:rFonts w:ascii="Times New Roman" w:hAnsi="Times New Roman"/>
                <w:sz w:val="14"/>
                <w:szCs w:val="14"/>
              </w:rPr>
              <w:t>риэлторской</w:t>
            </w:r>
            <w:proofErr w:type="spellEnd"/>
            <w:r w:rsidRPr="00CD54BB">
              <w:rPr>
                <w:rFonts w:ascii="Times New Roman" w:hAnsi="Times New Roman"/>
                <w:sz w:val="14"/>
                <w:szCs w:val="14"/>
              </w:rPr>
              <w:t xml:space="preserve"> деятельности в земельно-имущественном комплексе (Лекции) доц. </w:t>
            </w:r>
            <w:proofErr w:type="spellStart"/>
            <w:r w:rsidRPr="00CD54BB">
              <w:rPr>
                <w:rFonts w:ascii="Times New Roman" w:hAnsi="Times New Roman"/>
                <w:sz w:val="14"/>
                <w:szCs w:val="14"/>
              </w:rPr>
              <w:t>Клещева</w:t>
            </w:r>
            <w:proofErr w:type="spellEnd"/>
            <w:r w:rsidRPr="00CD54BB">
              <w:rPr>
                <w:rFonts w:ascii="Times New Roman" w:hAnsi="Times New Roman"/>
                <w:sz w:val="14"/>
                <w:szCs w:val="14"/>
              </w:rPr>
              <w:t xml:space="preserve"> О.А. </w:t>
            </w:r>
            <w:r w:rsidR="00C42046">
              <w:rPr>
                <w:rFonts w:ascii="Times New Roman" w:hAnsi="Times New Roman"/>
                <w:sz w:val="14"/>
                <w:szCs w:val="14"/>
              </w:rPr>
              <w:t>2-402Б</w:t>
            </w:r>
          </w:p>
        </w:tc>
      </w:tr>
      <w:tr w:rsidR="00CD54BB" w:rsidRPr="00C22116" w:rsidTr="00947FB8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CD54BB" w:rsidRPr="00BD615D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D54BB" w:rsidRPr="00C22116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D54BB" w:rsidRPr="00C22116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226" w:type="pct"/>
            <w:gridSpan w:val="2"/>
            <w:tcBorders>
              <w:top w:val="single" w:sz="4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CD54BB" w:rsidRPr="00CD54BB" w:rsidRDefault="00CD54BB" w:rsidP="007647A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CD54BB">
              <w:rPr>
                <w:rFonts w:ascii="Times New Roman" w:hAnsi="Times New Roman"/>
                <w:sz w:val="14"/>
                <w:szCs w:val="14"/>
              </w:rPr>
              <w:t xml:space="preserve">Основы </w:t>
            </w:r>
            <w:proofErr w:type="spellStart"/>
            <w:r w:rsidRPr="00CD54BB">
              <w:rPr>
                <w:rFonts w:ascii="Times New Roman" w:hAnsi="Times New Roman"/>
                <w:sz w:val="14"/>
                <w:szCs w:val="14"/>
              </w:rPr>
              <w:t>риэлторской</w:t>
            </w:r>
            <w:proofErr w:type="spellEnd"/>
            <w:r w:rsidRPr="00CD54BB">
              <w:rPr>
                <w:rFonts w:ascii="Times New Roman" w:hAnsi="Times New Roman"/>
                <w:sz w:val="14"/>
                <w:szCs w:val="14"/>
              </w:rPr>
              <w:t xml:space="preserve"> деятельности в земельно-имущественном комплексе (Практические) доц. </w:t>
            </w:r>
            <w:proofErr w:type="spellStart"/>
            <w:r w:rsidRPr="00CD54BB">
              <w:rPr>
                <w:rFonts w:ascii="Times New Roman" w:hAnsi="Times New Roman"/>
                <w:sz w:val="14"/>
                <w:szCs w:val="14"/>
              </w:rPr>
              <w:t>Клещева</w:t>
            </w:r>
            <w:proofErr w:type="spellEnd"/>
            <w:r w:rsidRPr="00CD54BB">
              <w:rPr>
                <w:rFonts w:ascii="Times New Roman" w:hAnsi="Times New Roman"/>
                <w:sz w:val="14"/>
                <w:szCs w:val="14"/>
              </w:rPr>
              <w:t xml:space="preserve"> О.А. </w:t>
            </w:r>
            <w:r w:rsidR="00C42046">
              <w:rPr>
                <w:rFonts w:ascii="Times New Roman" w:hAnsi="Times New Roman"/>
                <w:sz w:val="14"/>
                <w:szCs w:val="14"/>
              </w:rPr>
              <w:t>2-402Б</w:t>
            </w:r>
          </w:p>
        </w:tc>
      </w:tr>
      <w:tr w:rsidR="00CD54BB" w:rsidRPr="00C22116" w:rsidTr="00947FB8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CD54BB" w:rsidRPr="00BD615D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D54BB" w:rsidRPr="00C22116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D54BB" w:rsidRPr="00C22116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CD54BB" w:rsidRPr="00CD54BB" w:rsidRDefault="00CD54BB" w:rsidP="007647A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CD54BB">
              <w:rPr>
                <w:rFonts w:ascii="Times New Roman" w:hAnsi="Times New Roman"/>
                <w:sz w:val="14"/>
                <w:szCs w:val="14"/>
              </w:rPr>
              <w:t xml:space="preserve">Типология объектов недвижимости (Лекции) доц. </w:t>
            </w:r>
            <w:proofErr w:type="spellStart"/>
            <w:r w:rsidRPr="00CD54BB">
              <w:rPr>
                <w:rFonts w:ascii="Times New Roman" w:hAnsi="Times New Roman"/>
                <w:sz w:val="14"/>
                <w:szCs w:val="14"/>
              </w:rPr>
              <w:t>Боровских</w:t>
            </w:r>
            <w:proofErr w:type="spellEnd"/>
            <w:r w:rsidRPr="00CD54BB">
              <w:rPr>
                <w:rFonts w:ascii="Times New Roman" w:hAnsi="Times New Roman"/>
                <w:sz w:val="14"/>
                <w:szCs w:val="14"/>
              </w:rPr>
              <w:t xml:space="preserve"> О.Н. </w:t>
            </w:r>
            <w:r w:rsidR="00C42046">
              <w:rPr>
                <w:rFonts w:ascii="Times New Roman" w:hAnsi="Times New Roman"/>
                <w:sz w:val="14"/>
                <w:szCs w:val="14"/>
              </w:rPr>
              <w:t>2-402Б</w:t>
            </w:r>
          </w:p>
        </w:tc>
      </w:tr>
      <w:tr w:rsidR="00CD54BB" w:rsidRPr="00C22116" w:rsidTr="00947FB8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CD54BB" w:rsidRPr="00BD615D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D54BB" w:rsidRPr="00C22116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D54BB" w:rsidRPr="00C22116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CD54BB" w:rsidRPr="00CD54BB" w:rsidRDefault="00CD54BB" w:rsidP="007647A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CD54BB">
              <w:rPr>
                <w:rFonts w:ascii="Times New Roman" w:hAnsi="Times New Roman"/>
                <w:sz w:val="14"/>
                <w:szCs w:val="14"/>
              </w:rPr>
              <w:t xml:space="preserve">Схема взаимодействия участников земельно-имущественного комплекса (Лекции) доц. Козлова Е.В. </w:t>
            </w:r>
            <w:r w:rsidR="00C42046">
              <w:rPr>
                <w:rFonts w:ascii="Times New Roman" w:hAnsi="Times New Roman"/>
                <w:sz w:val="14"/>
                <w:szCs w:val="14"/>
              </w:rPr>
              <w:t>2-402Б</w:t>
            </w:r>
          </w:p>
        </w:tc>
      </w:tr>
      <w:tr w:rsidR="00CD54BB" w:rsidRPr="00C22116" w:rsidTr="00947FB8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CD54BB" w:rsidRPr="00BD615D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D54BB" w:rsidRPr="00C22116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D54BB" w:rsidRPr="00C22116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– 17:0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CD54BB" w:rsidRPr="00CD54BB" w:rsidRDefault="00CD54BB" w:rsidP="007647A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CD54BB" w:rsidRPr="00C22116" w:rsidTr="00947FB8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CD54BB" w:rsidRPr="00BD615D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D54BB" w:rsidRPr="00C22116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D54BB" w:rsidRPr="00C22116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CD54BB" w:rsidRPr="004936C4" w:rsidRDefault="00CD54BB" w:rsidP="007647A6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CD54BB" w:rsidRPr="00C22116" w:rsidTr="00947FB8">
        <w:trPr>
          <w:cantSplit/>
          <w:trHeight w:val="23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CD54BB" w:rsidRPr="00BD615D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D54BB" w:rsidRPr="00C22116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D54BB" w:rsidRPr="00C22116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CD54BB" w:rsidRPr="00227E48" w:rsidRDefault="00CD54BB" w:rsidP="003C6A8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CD54BB" w:rsidRPr="00C22116" w:rsidTr="00947FB8">
        <w:trPr>
          <w:cantSplit/>
          <w:trHeight w:val="240"/>
          <w:jc w:val="center"/>
        </w:trPr>
        <w:tc>
          <w:tcPr>
            <w:tcW w:w="244" w:type="pct"/>
            <w:vMerge w:val="restar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CD54BB" w:rsidRPr="00BD615D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Среда</w:t>
            </w:r>
          </w:p>
          <w:p w:rsidR="00CD54BB" w:rsidRPr="00BD615D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4 февраля</w:t>
            </w:r>
          </w:p>
        </w:tc>
        <w:tc>
          <w:tcPr>
            <w:tcW w:w="228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D54BB" w:rsidRPr="00C22116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3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D54BB" w:rsidRPr="00C22116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226" w:type="pct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CD54BB" w:rsidRPr="00CD54BB" w:rsidRDefault="00CD54BB" w:rsidP="00C4204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CD54BB">
              <w:rPr>
                <w:rFonts w:ascii="Times New Roman" w:hAnsi="Times New Roman"/>
                <w:sz w:val="14"/>
                <w:szCs w:val="14"/>
              </w:rPr>
              <w:t xml:space="preserve">Документоведение в землеустройстве и кадастрах (Лекции) доц. </w:t>
            </w:r>
            <w:proofErr w:type="spellStart"/>
            <w:r w:rsidRPr="00CD54BB">
              <w:rPr>
                <w:rFonts w:ascii="Times New Roman" w:hAnsi="Times New Roman"/>
                <w:sz w:val="14"/>
                <w:szCs w:val="14"/>
              </w:rPr>
              <w:t>Биктемирова</w:t>
            </w:r>
            <w:proofErr w:type="spellEnd"/>
            <w:r w:rsidRPr="00CD54BB">
              <w:rPr>
                <w:rFonts w:ascii="Times New Roman" w:hAnsi="Times New Roman"/>
                <w:sz w:val="14"/>
                <w:szCs w:val="14"/>
              </w:rPr>
              <w:t xml:space="preserve"> Э.И.</w:t>
            </w:r>
            <w:r w:rsidR="00C42046">
              <w:rPr>
                <w:rFonts w:ascii="Times New Roman" w:hAnsi="Times New Roman"/>
                <w:sz w:val="14"/>
                <w:szCs w:val="14"/>
              </w:rPr>
              <w:t xml:space="preserve"> 2-402Б</w:t>
            </w:r>
          </w:p>
        </w:tc>
      </w:tr>
      <w:tr w:rsidR="00CD54BB" w:rsidRPr="00C22116" w:rsidTr="00947FB8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CD54BB" w:rsidRPr="00BD615D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D54BB" w:rsidRPr="00C22116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D54BB" w:rsidRPr="00C22116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CD54BB" w:rsidRPr="00CD54BB" w:rsidRDefault="00CD54BB" w:rsidP="00C4204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CD54BB">
              <w:rPr>
                <w:rFonts w:ascii="Times New Roman" w:hAnsi="Times New Roman"/>
                <w:sz w:val="14"/>
                <w:szCs w:val="14"/>
              </w:rPr>
              <w:t xml:space="preserve">Метрология, стандартизация и сертификация (Лекции) доц. </w:t>
            </w:r>
            <w:proofErr w:type="spellStart"/>
            <w:r w:rsidRPr="00CD54BB">
              <w:rPr>
                <w:rFonts w:ascii="Times New Roman" w:hAnsi="Times New Roman"/>
                <w:sz w:val="14"/>
                <w:szCs w:val="14"/>
              </w:rPr>
              <w:t>Клещева</w:t>
            </w:r>
            <w:proofErr w:type="spellEnd"/>
            <w:r w:rsidRPr="00CD54BB">
              <w:rPr>
                <w:rFonts w:ascii="Times New Roman" w:hAnsi="Times New Roman"/>
                <w:sz w:val="14"/>
                <w:szCs w:val="14"/>
              </w:rPr>
              <w:t xml:space="preserve"> О.А.</w:t>
            </w:r>
            <w:r w:rsidR="00C42046">
              <w:rPr>
                <w:rFonts w:ascii="Times New Roman" w:hAnsi="Times New Roman"/>
                <w:sz w:val="14"/>
                <w:szCs w:val="14"/>
              </w:rPr>
              <w:t>2-402Б</w:t>
            </w:r>
          </w:p>
        </w:tc>
      </w:tr>
      <w:tr w:rsidR="00CD54BB" w:rsidRPr="00C22116" w:rsidTr="00947FB8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CD54BB" w:rsidRPr="00BD615D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D54BB" w:rsidRPr="00C22116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D54BB" w:rsidRPr="00C22116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CD54BB" w:rsidRPr="00CD54BB" w:rsidRDefault="00CD54BB" w:rsidP="009B057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CD54BB">
              <w:rPr>
                <w:rFonts w:ascii="Times New Roman" w:hAnsi="Times New Roman"/>
                <w:sz w:val="14"/>
                <w:szCs w:val="14"/>
              </w:rPr>
              <w:t xml:space="preserve">Консалтинговая деятельность в сфере земельно-имущественного комплекса (Лекции) доц. </w:t>
            </w:r>
            <w:proofErr w:type="spellStart"/>
            <w:r w:rsidRPr="00CD54BB">
              <w:rPr>
                <w:rFonts w:ascii="Times New Roman" w:hAnsi="Times New Roman"/>
                <w:sz w:val="14"/>
                <w:szCs w:val="14"/>
              </w:rPr>
              <w:t>Клещева</w:t>
            </w:r>
            <w:proofErr w:type="spellEnd"/>
            <w:r w:rsidRPr="00CD54BB">
              <w:rPr>
                <w:rFonts w:ascii="Times New Roman" w:hAnsi="Times New Roman"/>
                <w:sz w:val="14"/>
                <w:szCs w:val="14"/>
              </w:rPr>
              <w:t xml:space="preserve"> О.А. </w:t>
            </w:r>
            <w:r w:rsidR="00C42046">
              <w:rPr>
                <w:rFonts w:ascii="Times New Roman" w:hAnsi="Times New Roman"/>
                <w:sz w:val="14"/>
                <w:szCs w:val="14"/>
              </w:rPr>
              <w:t>2-402Б</w:t>
            </w:r>
          </w:p>
        </w:tc>
      </w:tr>
      <w:tr w:rsidR="00CD54BB" w:rsidRPr="00C22116" w:rsidTr="00947FB8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CD54BB" w:rsidRPr="00BD615D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D54BB" w:rsidRPr="00C22116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D54BB" w:rsidRPr="00C22116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CD54BB" w:rsidRPr="00687817" w:rsidRDefault="00CD54BB" w:rsidP="00AB42F1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CD54BB" w:rsidRPr="00C22116" w:rsidTr="00947FB8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CD54BB" w:rsidRPr="00BD615D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D54BB" w:rsidRPr="00C22116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D54BB" w:rsidRPr="00C22116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CD54BB" w:rsidRPr="00687817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  <w:highlight w:val="yellow"/>
              </w:rPr>
            </w:pPr>
          </w:p>
        </w:tc>
      </w:tr>
      <w:tr w:rsidR="00CD54BB" w:rsidRPr="00C22116" w:rsidTr="00947FB8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CD54BB" w:rsidRPr="00BD615D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D54BB" w:rsidRPr="00C22116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D54BB" w:rsidRPr="00C22116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CD54BB" w:rsidRPr="00687817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CD54BB" w:rsidRPr="00C22116" w:rsidTr="00947FB8">
        <w:trPr>
          <w:cantSplit/>
          <w:trHeight w:val="23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CD54BB" w:rsidRPr="00BD615D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D54BB" w:rsidRPr="00C22116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D54BB" w:rsidRPr="00C22116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CD54BB" w:rsidRPr="00687817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CD54BB" w:rsidRPr="00C22116" w:rsidTr="00947FB8">
        <w:trPr>
          <w:cantSplit/>
          <w:trHeight w:val="240"/>
          <w:jc w:val="center"/>
        </w:trPr>
        <w:tc>
          <w:tcPr>
            <w:tcW w:w="244" w:type="pct"/>
            <w:vMerge w:val="restar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CD54BB" w:rsidRPr="00BD615D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Четверг</w:t>
            </w:r>
          </w:p>
          <w:p w:rsidR="00CD54BB" w:rsidRPr="00BD615D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5 февраля</w:t>
            </w:r>
          </w:p>
        </w:tc>
        <w:tc>
          <w:tcPr>
            <w:tcW w:w="228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D54BB" w:rsidRPr="00C22116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3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D54BB" w:rsidRPr="00C22116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226" w:type="pct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CD54BB" w:rsidRPr="00687817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CD54BB" w:rsidRPr="00C22116" w:rsidTr="00947FB8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CD54BB" w:rsidRPr="00BD615D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D54BB" w:rsidRPr="00C22116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D54BB" w:rsidRPr="00C22116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CD54BB" w:rsidRPr="00687817" w:rsidRDefault="00CD54BB" w:rsidP="00E86F8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0"/>
                <w:szCs w:val="10"/>
              </w:rPr>
            </w:pPr>
          </w:p>
        </w:tc>
      </w:tr>
      <w:tr w:rsidR="00CD54BB" w:rsidRPr="00C22116" w:rsidTr="00947FB8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CD54BB" w:rsidRPr="00BD615D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D54BB" w:rsidRPr="00C22116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D54BB" w:rsidRPr="00C22116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CD54BB" w:rsidRPr="007222D0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</w:tr>
      <w:tr w:rsidR="00CD54BB" w:rsidRPr="00C22116" w:rsidTr="00947FB8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CD54BB" w:rsidRPr="00BD615D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D54BB" w:rsidRPr="00C22116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D54BB" w:rsidRPr="00C22116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CD54BB" w:rsidRPr="008E06DB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yellow"/>
              </w:rPr>
            </w:pPr>
          </w:p>
        </w:tc>
      </w:tr>
      <w:tr w:rsidR="00CD54BB" w:rsidRPr="00C22116" w:rsidTr="00947FB8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CD54BB" w:rsidRPr="00BD615D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D54BB" w:rsidRPr="00C22116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D54BB" w:rsidRPr="00C22116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CD54BB" w:rsidRPr="008E06DB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</w:tr>
      <w:tr w:rsidR="00CD54BB" w:rsidRPr="00C22116" w:rsidTr="00947FB8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CD54BB" w:rsidRPr="00BD615D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D54BB" w:rsidRPr="00C22116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D54BB" w:rsidRPr="00C22116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CD54BB" w:rsidRPr="008E06DB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</w:tr>
      <w:tr w:rsidR="00CD54BB" w:rsidRPr="00C22116" w:rsidTr="00947FB8">
        <w:trPr>
          <w:cantSplit/>
          <w:trHeight w:val="23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CD54BB" w:rsidRPr="00BD615D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D54BB" w:rsidRPr="00C22116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D54BB" w:rsidRPr="00C22116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CD54BB" w:rsidRPr="008E06DB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</w:tr>
      <w:tr w:rsidR="00CD54BB" w:rsidRPr="00C22116" w:rsidTr="00947FB8">
        <w:trPr>
          <w:cantSplit/>
          <w:trHeight w:val="240"/>
          <w:jc w:val="center"/>
        </w:trPr>
        <w:tc>
          <w:tcPr>
            <w:tcW w:w="244" w:type="pct"/>
            <w:vMerge w:val="restar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CD54BB" w:rsidRPr="00BD615D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Пятница</w:t>
            </w:r>
          </w:p>
          <w:p w:rsidR="00CD54BB" w:rsidRPr="00BD615D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6 февраля</w:t>
            </w:r>
          </w:p>
        </w:tc>
        <w:tc>
          <w:tcPr>
            <w:tcW w:w="228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D54BB" w:rsidRPr="00C22116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3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D54BB" w:rsidRPr="00C22116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226" w:type="pct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CD54BB" w:rsidRPr="00123731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0"/>
                <w:szCs w:val="10"/>
              </w:rPr>
            </w:pPr>
          </w:p>
        </w:tc>
      </w:tr>
      <w:tr w:rsidR="00CD54BB" w:rsidRPr="00C22116" w:rsidTr="00947FB8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CD54BB" w:rsidRPr="00BD615D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D54BB" w:rsidRPr="00C22116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D54BB" w:rsidRPr="00C22116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CD54BB" w:rsidRPr="00755D74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0"/>
                <w:szCs w:val="10"/>
              </w:rPr>
            </w:pPr>
          </w:p>
        </w:tc>
      </w:tr>
      <w:tr w:rsidR="00CD54BB" w:rsidRPr="00C22116" w:rsidTr="00947FB8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CD54BB" w:rsidRPr="00BD615D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D54BB" w:rsidRPr="00C22116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D54BB" w:rsidRPr="00C22116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CD54BB" w:rsidRPr="00687210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</w:tr>
      <w:tr w:rsidR="00CD54BB" w:rsidRPr="00C22116" w:rsidTr="00947FB8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CD54BB" w:rsidRPr="00BD615D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D54BB" w:rsidRPr="00C22116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D54BB" w:rsidRPr="00C22116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CD54BB" w:rsidRPr="006B3209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</w:tr>
      <w:tr w:rsidR="00CD54BB" w:rsidRPr="00C22116" w:rsidTr="00947FB8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CD54BB" w:rsidRPr="00BD615D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D54BB" w:rsidRPr="00C22116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D54BB" w:rsidRPr="00C22116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CD54BB" w:rsidRPr="00CA3B0B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0"/>
                <w:szCs w:val="10"/>
              </w:rPr>
            </w:pPr>
          </w:p>
        </w:tc>
      </w:tr>
      <w:tr w:rsidR="00CD54BB" w:rsidRPr="00C22116" w:rsidTr="00947FB8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CD54BB" w:rsidRPr="00BD615D" w:rsidRDefault="00CD54BB" w:rsidP="00947FB8">
            <w:pPr>
              <w:spacing w:after="0" w:line="240" w:lineRule="auto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D54BB" w:rsidRPr="00C22116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D54BB" w:rsidRPr="00C22116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CD54BB" w:rsidRPr="006B3209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0"/>
                <w:szCs w:val="10"/>
              </w:rPr>
            </w:pPr>
          </w:p>
        </w:tc>
      </w:tr>
      <w:tr w:rsidR="00CD54BB" w:rsidRPr="00C22116" w:rsidTr="00947FB8">
        <w:trPr>
          <w:cantSplit/>
          <w:trHeight w:val="23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CD54BB" w:rsidRPr="00BD615D" w:rsidRDefault="00CD54BB" w:rsidP="00947FB8">
            <w:pPr>
              <w:spacing w:after="0" w:line="240" w:lineRule="auto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D54BB" w:rsidRPr="00C22116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D54BB" w:rsidRPr="00C22116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CD54BB" w:rsidRPr="006B3209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0"/>
                <w:szCs w:val="10"/>
              </w:rPr>
            </w:pPr>
          </w:p>
        </w:tc>
      </w:tr>
      <w:tr w:rsidR="00CD54BB" w:rsidRPr="00C22116" w:rsidTr="00947FB8">
        <w:trPr>
          <w:cantSplit/>
          <w:trHeight w:val="240"/>
          <w:jc w:val="center"/>
        </w:trPr>
        <w:tc>
          <w:tcPr>
            <w:tcW w:w="244" w:type="pct"/>
            <w:vMerge w:val="restar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CD54BB" w:rsidRPr="00BD615D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Суббота</w:t>
            </w:r>
          </w:p>
          <w:p w:rsidR="00CD54BB" w:rsidRPr="00BD615D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7 февраля</w:t>
            </w:r>
          </w:p>
        </w:tc>
        <w:tc>
          <w:tcPr>
            <w:tcW w:w="228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D54BB" w:rsidRPr="00C22116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3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D54BB" w:rsidRPr="00C22116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226" w:type="pct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CD54BB" w:rsidRPr="0014013B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</w:tr>
      <w:tr w:rsidR="00CD54BB" w:rsidRPr="00C22116" w:rsidTr="00947FB8">
        <w:trPr>
          <w:cantSplit/>
          <w:trHeight w:val="240"/>
          <w:jc w:val="center"/>
        </w:trPr>
        <w:tc>
          <w:tcPr>
            <w:tcW w:w="244" w:type="pct"/>
            <w:vMerge/>
            <w:tcBorders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CD54BB" w:rsidRPr="00C22116" w:rsidRDefault="00CD54BB" w:rsidP="00947FB8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D54BB" w:rsidRPr="00C22116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D54BB" w:rsidRPr="00C22116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CD54BB" w:rsidRPr="0014013B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</w:tr>
      <w:tr w:rsidR="00CD54BB" w:rsidRPr="00C22116" w:rsidTr="00947FB8">
        <w:trPr>
          <w:cantSplit/>
          <w:trHeight w:val="240"/>
          <w:jc w:val="center"/>
        </w:trPr>
        <w:tc>
          <w:tcPr>
            <w:tcW w:w="244" w:type="pct"/>
            <w:vMerge/>
            <w:tcBorders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CD54BB" w:rsidRPr="00C22116" w:rsidRDefault="00CD54BB" w:rsidP="00947FB8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D54BB" w:rsidRPr="00C22116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D54BB" w:rsidRPr="00C22116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CD54BB" w:rsidRPr="001940A8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</w:tr>
      <w:tr w:rsidR="00CD54BB" w:rsidRPr="00C22116" w:rsidTr="00947FB8">
        <w:trPr>
          <w:cantSplit/>
          <w:trHeight w:val="240"/>
          <w:jc w:val="center"/>
        </w:trPr>
        <w:tc>
          <w:tcPr>
            <w:tcW w:w="244" w:type="pct"/>
            <w:vMerge/>
            <w:tcBorders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CD54BB" w:rsidRPr="00C22116" w:rsidRDefault="00CD54BB" w:rsidP="00947FB8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D54BB" w:rsidRPr="00C22116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D54BB" w:rsidRPr="00C22116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CD54BB" w:rsidRPr="001940A8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</w:tr>
      <w:tr w:rsidR="00CD54BB" w:rsidRPr="00C22116" w:rsidTr="00947FB8">
        <w:trPr>
          <w:cantSplit/>
          <w:trHeight w:val="240"/>
          <w:jc w:val="center"/>
        </w:trPr>
        <w:tc>
          <w:tcPr>
            <w:tcW w:w="244" w:type="pct"/>
            <w:vMerge/>
            <w:tcBorders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CD54BB" w:rsidRPr="00C22116" w:rsidRDefault="00CD54BB" w:rsidP="00947FB8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D54BB" w:rsidRPr="00C22116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D54BB" w:rsidRPr="00C22116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CD54BB" w:rsidRPr="00502425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</w:tr>
      <w:tr w:rsidR="00CD54BB" w:rsidRPr="00C22116" w:rsidTr="00947FB8">
        <w:trPr>
          <w:cantSplit/>
          <w:trHeight w:val="240"/>
          <w:jc w:val="center"/>
        </w:trPr>
        <w:tc>
          <w:tcPr>
            <w:tcW w:w="244" w:type="pct"/>
            <w:vMerge/>
            <w:tcBorders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CD54BB" w:rsidRPr="00C22116" w:rsidRDefault="00CD54BB" w:rsidP="00947FB8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D54BB" w:rsidRPr="00C22116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D54BB" w:rsidRPr="00C22116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CD54BB" w:rsidRPr="00A53991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0"/>
                <w:szCs w:val="10"/>
                <w:highlight w:val="yellow"/>
              </w:rPr>
            </w:pPr>
          </w:p>
        </w:tc>
      </w:tr>
      <w:tr w:rsidR="00CD54BB" w:rsidRPr="00C22116" w:rsidTr="00947FB8">
        <w:trPr>
          <w:cantSplit/>
          <w:trHeight w:val="230"/>
          <w:jc w:val="center"/>
        </w:trPr>
        <w:tc>
          <w:tcPr>
            <w:tcW w:w="244" w:type="pct"/>
            <w:vMerge/>
            <w:tcBorders>
              <w:bottom w:val="single" w:sz="8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CD54BB" w:rsidRPr="00C22116" w:rsidRDefault="00CD54BB" w:rsidP="00947FB8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D54BB" w:rsidRPr="00C22116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D54BB" w:rsidRPr="00C22116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CD54BB" w:rsidRPr="00AA1907" w:rsidRDefault="00CD54BB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</w:tr>
    </w:tbl>
    <w:p w:rsidR="00E87193" w:rsidRDefault="00E87193" w:rsidP="00E87193">
      <w:pPr>
        <w:pStyle w:val="1"/>
        <w:jc w:val="left"/>
        <w:rPr>
          <w:sz w:val="16"/>
          <w:szCs w:val="16"/>
        </w:rPr>
      </w:pPr>
    </w:p>
    <w:p w:rsidR="00982789" w:rsidRDefault="00E87193" w:rsidP="00E87193">
      <w:pPr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                                                 </w:t>
      </w:r>
    </w:p>
    <w:p w:rsidR="00982789" w:rsidRDefault="00982789" w:rsidP="00E87193">
      <w:pPr>
        <w:rPr>
          <w:rFonts w:ascii="Times New Roman" w:hAnsi="Times New Roman"/>
          <w:sz w:val="16"/>
          <w:szCs w:val="16"/>
        </w:rPr>
      </w:pPr>
    </w:p>
    <w:p w:rsidR="00E87193" w:rsidRPr="00E96BEF" w:rsidRDefault="00E87193" w:rsidP="00E87193">
      <w:pPr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</w:t>
      </w:r>
      <w:r w:rsidRPr="00E96BEF">
        <w:rPr>
          <w:rFonts w:ascii="Times New Roman" w:hAnsi="Times New Roman"/>
          <w:sz w:val="16"/>
          <w:szCs w:val="16"/>
        </w:rPr>
        <w:t xml:space="preserve">Р А З Р А Б О Т А Н О: </w:t>
      </w:r>
      <w:r>
        <w:rPr>
          <w:rFonts w:ascii="Times New Roman" w:hAnsi="Times New Roman"/>
          <w:sz w:val="16"/>
          <w:szCs w:val="16"/>
        </w:rPr>
        <w:t xml:space="preserve">                                                                                     </w:t>
      </w:r>
      <w:r w:rsidRPr="00E96BEF">
        <w:rPr>
          <w:rFonts w:ascii="Times New Roman" w:hAnsi="Times New Roman"/>
          <w:sz w:val="16"/>
          <w:szCs w:val="16"/>
        </w:rPr>
        <w:t>С О Г Л А С О В А Н О:</w:t>
      </w:r>
    </w:p>
    <w:tbl>
      <w:tblPr>
        <w:tblW w:w="1119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88"/>
        <w:gridCol w:w="294"/>
        <w:gridCol w:w="3583"/>
        <w:gridCol w:w="322"/>
        <w:gridCol w:w="3412"/>
      </w:tblGrid>
      <w:tr w:rsidR="00E87193" w:rsidRPr="00C22116" w:rsidTr="00947FB8">
        <w:trPr>
          <w:trHeight w:val="782"/>
        </w:trPr>
        <w:tc>
          <w:tcPr>
            <w:tcW w:w="3588" w:type="dxa"/>
            <w:tcBorders>
              <w:top w:val="nil"/>
              <w:left w:val="nil"/>
              <w:bottom w:val="nil"/>
              <w:right w:val="nil"/>
            </w:tcBorders>
          </w:tcPr>
          <w:p w:rsidR="00E87193" w:rsidRDefault="00E87193" w:rsidP="00947FB8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C22116">
              <w:rPr>
                <w:rFonts w:ascii="Times New Roman" w:hAnsi="Times New Roman"/>
                <w:sz w:val="16"/>
                <w:szCs w:val="16"/>
              </w:rPr>
              <w:t xml:space="preserve"> Начальник учебного отдела </w:t>
            </w:r>
          </w:p>
          <w:p w:rsidR="00E87193" w:rsidRPr="00C22116" w:rsidRDefault="00E87193" w:rsidP="00947FB8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C22116">
              <w:rPr>
                <w:rFonts w:ascii="Times New Roman" w:hAnsi="Times New Roman"/>
                <w:sz w:val="16"/>
                <w:szCs w:val="16"/>
              </w:rPr>
              <w:t xml:space="preserve">________________ / А.А. </w:t>
            </w:r>
            <w:proofErr w:type="spellStart"/>
            <w:r w:rsidRPr="00C22116">
              <w:rPr>
                <w:rFonts w:ascii="Times New Roman" w:hAnsi="Times New Roman"/>
                <w:sz w:val="16"/>
                <w:szCs w:val="16"/>
              </w:rPr>
              <w:t>Хамидуллина</w:t>
            </w:r>
            <w:proofErr w:type="spellEnd"/>
            <w:r w:rsidRPr="00C22116">
              <w:rPr>
                <w:rFonts w:ascii="Times New Roman" w:hAnsi="Times New Roman"/>
                <w:sz w:val="16"/>
                <w:szCs w:val="16"/>
              </w:rPr>
              <w:t xml:space="preserve"> /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:rsidR="00E87193" w:rsidRPr="00C22116" w:rsidRDefault="00E87193" w:rsidP="00947FB8">
            <w:pPr>
              <w:spacing w:before="20" w:after="2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83" w:type="dxa"/>
            <w:tcBorders>
              <w:top w:val="nil"/>
              <w:left w:val="nil"/>
              <w:bottom w:val="nil"/>
              <w:right w:val="nil"/>
            </w:tcBorders>
          </w:tcPr>
          <w:p w:rsidR="00E87193" w:rsidRPr="00C22116" w:rsidRDefault="00E87193" w:rsidP="00947FB8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C22116">
              <w:rPr>
                <w:rFonts w:ascii="Times New Roman" w:hAnsi="Times New Roman"/>
                <w:sz w:val="16"/>
                <w:szCs w:val="16"/>
              </w:rPr>
              <w:t xml:space="preserve"> Начальник УМУ </w:t>
            </w:r>
          </w:p>
          <w:p w:rsidR="00E87193" w:rsidRPr="00C22116" w:rsidRDefault="00E87193" w:rsidP="00947FB8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C22116">
              <w:rPr>
                <w:rFonts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>
              <w:top w:val="nil"/>
              <w:left w:val="nil"/>
              <w:bottom w:val="nil"/>
              <w:right w:val="nil"/>
            </w:tcBorders>
          </w:tcPr>
          <w:p w:rsidR="00E87193" w:rsidRPr="00C22116" w:rsidRDefault="00E87193" w:rsidP="00947FB8">
            <w:pPr>
              <w:spacing w:before="20" w:after="2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E87193" w:rsidRPr="00C22116" w:rsidRDefault="00E87193" w:rsidP="00947FB8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 Директор ИЭУ</w:t>
            </w:r>
            <w:r w:rsidRPr="00C22116">
              <w:rPr>
                <w:rFonts w:ascii="Times New Roman" w:hAnsi="Times New Roman"/>
                <w:sz w:val="16"/>
                <w:szCs w:val="16"/>
              </w:rPr>
              <w:t>С</w:t>
            </w:r>
          </w:p>
          <w:p w:rsidR="00E87193" w:rsidRPr="00C22116" w:rsidRDefault="00E87193" w:rsidP="00947FB8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_________________ / Р.М.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Сиразетдинов</w:t>
            </w:r>
            <w:proofErr w:type="spellEnd"/>
            <w:r w:rsidRPr="00C22116">
              <w:rPr>
                <w:rFonts w:ascii="Times New Roman" w:hAnsi="Times New Roman"/>
                <w:sz w:val="16"/>
                <w:szCs w:val="16"/>
              </w:rPr>
              <w:t xml:space="preserve"> /</w:t>
            </w:r>
          </w:p>
          <w:p w:rsidR="00E87193" w:rsidRPr="00C22116" w:rsidRDefault="00E87193" w:rsidP="00947FB8">
            <w:pPr>
              <w:spacing w:before="20" w:after="20"/>
              <w:ind w:left="-113" w:right="-113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:rsidR="00E87193" w:rsidRPr="00C22116" w:rsidRDefault="00E87193" w:rsidP="00947FB8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:rsidR="00D23ED0" w:rsidRPr="00F17B85" w:rsidRDefault="00D23ED0" w:rsidP="00ED6925">
      <w:pPr>
        <w:pStyle w:val="1"/>
        <w:jc w:val="left"/>
        <w:rPr>
          <w:sz w:val="16"/>
          <w:szCs w:val="16"/>
          <w:lang w:val="ru-RU"/>
        </w:rPr>
      </w:pPr>
    </w:p>
    <w:sectPr w:rsidR="00D23ED0" w:rsidRPr="00F17B85" w:rsidSect="00EE6FD3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attachedTemplate r:id="rId1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D2C"/>
    <w:rsid w:val="0000243B"/>
    <w:rsid w:val="000058C8"/>
    <w:rsid w:val="00005BB2"/>
    <w:rsid w:val="000123F7"/>
    <w:rsid w:val="00013195"/>
    <w:rsid w:val="00027207"/>
    <w:rsid w:val="00033FBB"/>
    <w:rsid w:val="000419E1"/>
    <w:rsid w:val="00042699"/>
    <w:rsid w:val="00055FB6"/>
    <w:rsid w:val="0007171C"/>
    <w:rsid w:val="000724CD"/>
    <w:rsid w:val="000732A1"/>
    <w:rsid w:val="0009514F"/>
    <w:rsid w:val="000A2293"/>
    <w:rsid w:val="000B0801"/>
    <w:rsid w:val="000B099F"/>
    <w:rsid w:val="000B1C74"/>
    <w:rsid w:val="000B74C0"/>
    <w:rsid w:val="000C1CCF"/>
    <w:rsid w:val="000C2AFD"/>
    <w:rsid w:val="000C74B8"/>
    <w:rsid w:val="000D1298"/>
    <w:rsid w:val="000D1B20"/>
    <w:rsid w:val="000D6596"/>
    <w:rsid w:val="000D7EE9"/>
    <w:rsid w:val="000E604D"/>
    <w:rsid w:val="000F2B79"/>
    <w:rsid w:val="000F5511"/>
    <w:rsid w:val="000F65A3"/>
    <w:rsid w:val="00100573"/>
    <w:rsid w:val="00101AAB"/>
    <w:rsid w:val="00102D3F"/>
    <w:rsid w:val="00103253"/>
    <w:rsid w:val="0010436E"/>
    <w:rsid w:val="001131E4"/>
    <w:rsid w:val="00121C4D"/>
    <w:rsid w:val="00123307"/>
    <w:rsid w:val="00123731"/>
    <w:rsid w:val="00127B5C"/>
    <w:rsid w:val="00131958"/>
    <w:rsid w:val="0013579F"/>
    <w:rsid w:val="001365DD"/>
    <w:rsid w:val="0014013B"/>
    <w:rsid w:val="0014422D"/>
    <w:rsid w:val="00145C3B"/>
    <w:rsid w:val="001526A1"/>
    <w:rsid w:val="001606BF"/>
    <w:rsid w:val="00160F8A"/>
    <w:rsid w:val="00162C2C"/>
    <w:rsid w:val="00166C61"/>
    <w:rsid w:val="00180A42"/>
    <w:rsid w:val="00183ED8"/>
    <w:rsid w:val="0018567A"/>
    <w:rsid w:val="00185F81"/>
    <w:rsid w:val="001940A8"/>
    <w:rsid w:val="00194404"/>
    <w:rsid w:val="00195CC3"/>
    <w:rsid w:val="001A0AFA"/>
    <w:rsid w:val="001A254B"/>
    <w:rsid w:val="001A469A"/>
    <w:rsid w:val="001A61C9"/>
    <w:rsid w:val="001B330B"/>
    <w:rsid w:val="001B38FE"/>
    <w:rsid w:val="001B3F00"/>
    <w:rsid w:val="001B50AC"/>
    <w:rsid w:val="001B655E"/>
    <w:rsid w:val="001C14D8"/>
    <w:rsid w:val="001D3B42"/>
    <w:rsid w:val="001D5AB4"/>
    <w:rsid w:val="001D6B01"/>
    <w:rsid w:val="001D7A6F"/>
    <w:rsid w:val="001E0E97"/>
    <w:rsid w:val="001E1F5E"/>
    <w:rsid w:val="001E5678"/>
    <w:rsid w:val="001E5FBE"/>
    <w:rsid w:val="001E77BC"/>
    <w:rsid w:val="001F2C4F"/>
    <w:rsid w:val="002024DF"/>
    <w:rsid w:val="002045FA"/>
    <w:rsid w:val="002140C2"/>
    <w:rsid w:val="002173D4"/>
    <w:rsid w:val="00224FB7"/>
    <w:rsid w:val="002251EE"/>
    <w:rsid w:val="00226338"/>
    <w:rsid w:val="00227651"/>
    <w:rsid w:val="00227E48"/>
    <w:rsid w:val="00242F1C"/>
    <w:rsid w:val="00252C78"/>
    <w:rsid w:val="00254594"/>
    <w:rsid w:val="0026551E"/>
    <w:rsid w:val="0027346B"/>
    <w:rsid w:val="00277D66"/>
    <w:rsid w:val="002849AD"/>
    <w:rsid w:val="00285318"/>
    <w:rsid w:val="002871B2"/>
    <w:rsid w:val="00287936"/>
    <w:rsid w:val="00293649"/>
    <w:rsid w:val="00295C1D"/>
    <w:rsid w:val="002A7AC2"/>
    <w:rsid w:val="002E0693"/>
    <w:rsid w:val="002E3358"/>
    <w:rsid w:val="002F7E1F"/>
    <w:rsid w:val="003069F2"/>
    <w:rsid w:val="003165B0"/>
    <w:rsid w:val="00321147"/>
    <w:rsid w:val="00336DC2"/>
    <w:rsid w:val="003412D8"/>
    <w:rsid w:val="003441D7"/>
    <w:rsid w:val="0034639C"/>
    <w:rsid w:val="00347E3C"/>
    <w:rsid w:val="00355E7C"/>
    <w:rsid w:val="00361BC4"/>
    <w:rsid w:val="00367FEC"/>
    <w:rsid w:val="00376B04"/>
    <w:rsid w:val="00385F21"/>
    <w:rsid w:val="0038661D"/>
    <w:rsid w:val="0039280D"/>
    <w:rsid w:val="00394BF0"/>
    <w:rsid w:val="003A0386"/>
    <w:rsid w:val="003A06BD"/>
    <w:rsid w:val="003A0DA7"/>
    <w:rsid w:val="003A7FA4"/>
    <w:rsid w:val="003B1B0F"/>
    <w:rsid w:val="003B4D7C"/>
    <w:rsid w:val="003B5FEE"/>
    <w:rsid w:val="003C12E8"/>
    <w:rsid w:val="003C4635"/>
    <w:rsid w:val="003C6A89"/>
    <w:rsid w:val="003D22FA"/>
    <w:rsid w:val="003E34D9"/>
    <w:rsid w:val="003E3760"/>
    <w:rsid w:val="003E536E"/>
    <w:rsid w:val="003F25A9"/>
    <w:rsid w:val="003F5ACF"/>
    <w:rsid w:val="003F72E3"/>
    <w:rsid w:val="00405ECF"/>
    <w:rsid w:val="004065F3"/>
    <w:rsid w:val="00407A7E"/>
    <w:rsid w:val="004100B4"/>
    <w:rsid w:val="00411644"/>
    <w:rsid w:val="00422502"/>
    <w:rsid w:val="00422659"/>
    <w:rsid w:val="00422A18"/>
    <w:rsid w:val="00426B27"/>
    <w:rsid w:val="00426D9E"/>
    <w:rsid w:val="00432954"/>
    <w:rsid w:val="0043425F"/>
    <w:rsid w:val="00434921"/>
    <w:rsid w:val="00457B90"/>
    <w:rsid w:val="00461AAE"/>
    <w:rsid w:val="00467DDE"/>
    <w:rsid w:val="00470015"/>
    <w:rsid w:val="00472057"/>
    <w:rsid w:val="00474685"/>
    <w:rsid w:val="00482A81"/>
    <w:rsid w:val="00484ECD"/>
    <w:rsid w:val="004916ED"/>
    <w:rsid w:val="004935F3"/>
    <w:rsid w:val="004936C4"/>
    <w:rsid w:val="004A104C"/>
    <w:rsid w:val="004A16FE"/>
    <w:rsid w:val="004A4DA1"/>
    <w:rsid w:val="004A5D91"/>
    <w:rsid w:val="004C143F"/>
    <w:rsid w:val="004C5C58"/>
    <w:rsid w:val="004D5235"/>
    <w:rsid w:val="004E12A6"/>
    <w:rsid w:val="004E3C57"/>
    <w:rsid w:val="004E4344"/>
    <w:rsid w:val="004F56D3"/>
    <w:rsid w:val="00502425"/>
    <w:rsid w:val="0050312E"/>
    <w:rsid w:val="00510B0C"/>
    <w:rsid w:val="00523A7E"/>
    <w:rsid w:val="0053110E"/>
    <w:rsid w:val="005346ED"/>
    <w:rsid w:val="00543116"/>
    <w:rsid w:val="005441D4"/>
    <w:rsid w:val="00551D3A"/>
    <w:rsid w:val="0056004D"/>
    <w:rsid w:val="005664CF"/>
    <w:rsid w:val="00566514"/>
    <w:rsid w:val="00566634"/>
    <w:rsid w:val="00566D9A"/>
    <w:rsid w:val="0057209E"/>
    <w:rsid w:val="00575016"/>
    <w:rsid w:val="00577F8D"/>
    <w:rsid w:val="005916B1"/>
    <w:rsid w:val="00593A4A"/>
    <w:rsid w:val="005A34E2"/>
    <w:rsid w:val="005A48C0"/>
    <w:rsid w:val="005A6D2B"/>
    <w:rsid w:val="005C0954"/>
    <w:rsid w:val="005C4461"/>
    <w:rsid w:val="005D31AF"/>
    <w:rsid w:val="005D7D24"/>
    <w:rsid w:val="005E41B1"/>
    <w:rsid w:val="005E45E9"/>
    <w:rsid w:val="005F3805"/>
    <w:rsid w:val="005F7863"/>
    <w:rsid w:val="006052D0"/>
    <w:rsid w:val="00606C64"/>
    <w:rsid w:val="00613C75"/>
    <w:rsid w:val="0061408B"/>
    <w:rsid w:val="00620CC6"/>
    <w:rsid w:val="006333B4"/>
    <w:rsid w:val="00646B96"/>
    <w:rsid w:val="00655390"/>
    <w:rsid w:val="00687210"/>
    <w:rsid w:val="00687817"/>
    <w:rsid w:val="00690F74"/>
    <w:rsid w:val="006913E0"/>
    <w:rsid w:val="006A028C"/>
    <w:rsid w:val="006A0905"/>
    <w:rsid w:val="006A2635"/>
    <w:rsid w:val="006A2A59"/>
    <w:rsid w:val="006B3209"/>
    <w:rsid w:val="006C08F1"/>
    <w:rsid w:val="006C2ED1"/>
    <w:rsid w:val="006C5433"/>
    <w:rsid w:val="006D0F6E"/>
    <w:rsid w:val="006E5B72"/>
    <w:rsid w:val="006E7DDC"/>
    <w:rsid w:val="006F5F9A"/>
    <w:rsid w:val="007222D0"/>
    <w:rsid w:val="00722B2F"/>
    <w:rsid w:val="00723BA8"/>
    <w:rsid w:val="007253D6"/>
    <w:rsid w:val="007276D8"/>
    <w:rsid w:val="00731F6C"/>
    <w:rsid w:val="00737F7D"/>
    <w:rsid w:val="00753192"/>
    <w:rsid w:val="00755D74"/>
    <w:rsid w:val="00757B51"/>
    <w:rsid w:val="0076144C"/>
    <w:rsid w:val="00762D21"/>
    <w:rsid w:val="007644EA"/>
    <w:rsid w:val="007647A6"/>
    <w:rsid w:val="0076487C"/>
    <w:rsid w:val="00764BC3"/>
    <w:rsid w:val="0078524D"/>
    <w:rsid w:val="007916F4"/>
    <w:rsid w:val="0079614F"/>
    <w:rsid w:val="007A54D0"/>
    <w:rsid w:val="007B157D"/>
    <w:rsid w:val="007B5F79"/>
    <w:rsid w:val="007C17F7"/>
    <w:rsid w:val="007C6B65"/>
    <w:rsid w:val="007D5436"/>
    <w:rsid w:val="007D5A95"/>
    <w:rsid w:val="007E50B6"/>
    <w:rsid w:val="007E6B54"/>
    <w:rsid w:val="00802801"/>
    <w:rsid w:val="00815537"/>
    <w:rsid w:val="00820AFB"/>
    <w:rsid w:val="00830675"/>
    <w:rsid w:val="00832FF8"/>
    <w:rsid w:val="00833982"/>
    <w:rsid w:val="00834951"/>
    <w:rsid w:val="00837B65"/>
    <w:rsid w:val="00840CFA"/>
    <w:rsid w:val="00840FAA"/>
    <w:rsid w:val="0085012A"/>
    <w:rsid w:val="008511A7"/>
    <w:rsid w:val="00866CB0"/>
    <w:rsid w:val="00875FBA"/>
    <w:rsid w:val="00881C96"/>
    <w:rsid w:val="008838B3"/>
    <w:rsid w:val="00885E04"/>
    <w:rsid w:val="00887CA0"/>
    <w:rsid w:val="00890A62"/>
    <w:rsid w:val="008B2A24"/>
    <w:rsid w:val="008B2F4D"/>
    <w:rsid w:val="008C0E26"/>
    <w:rsid w:val="008C29C2"/>
    <w:rsid w:val="008C2C27"/>
    <w:rsid w:val="008D2D87"/>
    <w:rsid w:val="008D6BFD"/>
    <w:rsid w:val="008E06DB"/>
    <w:rsid w:val="008E1E4E"/>
    <w:rsid w:val="008E4738"/>
    <w:rsid w:val="008E5DC4"/>
    <w:rsid w:val="008E7C87"/>
    <w:rsid w:val="008F0E57"/>
    <w:rsid w:val="008F2475"/>
    <w:rsid w:val="008F4E94"/>
    <w:rsid w:val="00906659"/>
    <w:rsid w:val="00911827"/>
    <w:rsid w:val="00922564"/>
    <w:rsid w:val="00925AC1"/>
    <w:rsid w:val="00941AA0"/>
    <w:rsid w:val="00946F03"/>
    <w:rsid w:val="00947FB8"/>
    <w:rsid w:val="00952938"/>
    <w:rsid w:val="009529B9"/>
    <w:rsid w:val="00955632"/>
    <w:rsid w:val="009613E9"/>
    <w:rsid w:val="009632A1"/>
    <w:rsid w:val="00966A97"/>
    <w:rsid w:val="00967183"/>
    <w:rsid w:val="00982789"/>
    <w:rsid w:val="00984DB8"/>
    <w:rsid w:val="00987FC6"/>
    <w:rsid w:val="00992A2C"/>
    <w:rsid w:val="009942D3"/>
    <w:rsid w:val="00994C28"/>
    <w:rsid w:val="009A3261"/>
    <w:rsid w:val="009B0577"/>
    <w:rsid w:val="009B35C0"/>
    <w:rsid w:val="009B751C"/>
    <w:rsid w:val="009C132B"/>
    <w:rsid w:val="009C6597"/>
    <w:rsid w:val="009D03FF"/>
    <w:rsid w:val="009D18CD"/>
    <w:rsid w:val="009E483E"/>
    <w:rsid w:val="009E4D9E"/>
    <w:rsid w:val="009E5870"/>
    <w:rsid w:val="00A0671C"/>
    <w:rsid w:val="00A10EF2"/>
    <w:rsid w:val="00A247B2"/>
    <w:rsid w:val="00A30365"/>
    <w:rsid w:val="00A46A1F"/>
    <w:rsid w:val="00A47651"/>
    <w:rsid w:val="00A47B7E"/>
    <w:rsid w:val="00A47DCE"/>
    <w:rsid w:val="00A50A5B"/>
    <w:rsid w:val="00A53991"/>
    <w:rsid w:val="00A61602"/>
    <w:rsid w:val="00A6173E"/>
    <w:rsid w:val="00A622E2"/>
    <w:rsid w:val="00A64B2E"/>
    <w:rsid w:val="00A75D18"/>
    <w:rsid w:val="00A76332"/>
    <w:rsid w:val="00A8370F"/>
    <w:rsid w:val="00A91262"/>
    <w:rsid w:val="00AA1907"/>
    <w:rsid w:val="00AB3B72"/>
    <w:rsid w:val="00AB42F1"/>
    <w:rsid w:val="00AB606F"/>
    <w:rsid w:val="00AC340F"/>
    <w:rsid w:val="00AD1630"/>
    <w:rsid w:val="00AE15FA"/>
    <w:rsid w:val="00AE1CEA"/>
    <w:rsid w:val="00AE3A1C"/>
    <w:rsid w:val="00AE6429"/>
    <w:rsid w:val="00AF42E1"/>
    <w:rsid w:val="00B07D13"/>
    <w:rsid w:val="00B17F65"/>
    <w:rsid w:val="00B24D77"/>
    <w:rsid w:val="00B263B3"/>
    <w:rsid w:val="00B31A21"/>
    <w:rsid w:val="00B32E2F"/>
    <w:rsid w:val="00B33338"/>
    <w:rsid w:val="00B40AAA"/>
    <w:rsid w:val="00B4282A"/>
    <w:rsid w:val="00B43477"/>
    <w:rsid w:val="00B4500F"/>
    <w:rsid w:val="00B47742"/>
    <w:rsid w:val="00B50C23"/>
    <w:rsid w:val="00B614CC"/>
    <w:rsid w:val="00B62623"/>
    <w:rsid w:val="00B659BB"/>
    <w:rsid w:val="00B6757B"/>
    <w:rsid w:val="00B74704"/>
    <w:rsid w:val="00B77099"/>
    <w:rsid w:val="00BA6E84"/>
    <w:rsid w:val="00BB5A88"/>
    <w:rsid w:val="00BC5645"/>
    <w:rsid w:val="00BD00BE"/>
    <w:rsid w:val="00BD615D"/>
    <w:rsid w:val="00BE10D5"/>
    <w:rsid w:val="00BE5EBB"/>
    <w:rsid w:val="00BF09DD"/>
    <w:rsid w:val="00BF1D2C"/>
    <w:rsid w:val="00BF1F74"/>
    <w:rsid w:val="00C138F1"/>
    <w:rsid w:val="00C22116"/>
    <w:rsid w:val="00C22E44"/>
    <w:rsid w:val="00C30011"/>
    <w:rsid w:val="00C33612"/>
    <w:rsid w:val="00C34ED1"/>
    <w:rsid w:val="00C37DB8"/>
    <w:rsid w:val="00C42046"/>
    <w:rsid w:val="00C46905"/>
    <w:rsid w:val="00C46976"/>
    <w:rsid w:val="00C46DC0"/>
    <w:rsid w:val="00C630D8"/>
    <w:rsid w:val="00C63D43"/>
    <w:rsid w:val="00C66DA2"/>
    <w:rsid w:val="00C6750E"/>
    <w:rsid w:val="00C73937"/>
    <w:rsid w:val="00C76CB0"/>
    <w:rsid w:val="00C90FBF"/>
    <w:rsid w:val="00C9144E"/>
    <w:rsid w:val="00CA1676"/>
    <w:rsid w:val="00CA17FC"/>
    <w:rsid w:val="00CA3B0B"/>
    <w:rsid w:val="00CA52BA"/>
    <w:rsid w:val="00CB039F"/>
    <w:rsid w:val="00CC1736"/>
    <w:rsid w:val="00CC6C2B"/>
    <w:rsid w:val="00CD54BB"/>
    <w:rsid w:val="00CD7168"/>
    <w:rsid w:val="00CE5A7E"/>
    <w:rsid w:val="00D00799"/>
    <w:rsid w:val="00D015F0"/>
    <w:rsid w:val="00D06176"/>
    <w:rsid w:val="00D23249"/>
    <w:rsid w:val="00D23ED0"/>
    <w:rsid w:val="00D32AC1"/>
    <w:rsid w:val="00D43FF9"/>
    <w:rsid w:val="00D5081C"/>
    <w:rsid w:val="00D550A0"/>
    <w:rsid w:val="00D62AC5"/>
    <w:rsid w:val="00D673CE"/>
    <w:rsid w:val="00D67845"/>
    <w:rsid w:val="00D820F6"/>
    <w:rsid w:val="00D837C0"/>
    <w:rsid w:val="00D86BC4"/>
    <w:rsid w:val="00D87503"/>
    <w:rsid w:val="00DA0704"/>
    <w:rsid w:val="00DB4A07"/>
    <w:rsid w:val="00DB7CD7"/>
    <w:rsid w:val="00DC226A"/>
    <w:rsid w:val="00DC6250"/>
    <w:rsid w:val="00DC7C67"/>
    <w:rsid w:val="00DD38B8"/>
    <w:rsid w:val="00DD685A"/>
    <w:rsid w:val="00DF213D"/>
    <w:rsid w:val="00DF5F2C"/>
    <w:rsid w:val="00E0219D"/>
    <w:rsid w:val="00E037D7"/>
    <w:rsid w:val="00E222D3"/>
    <w:rsid w:val="00E25A4F"/>
    <w:rsid w:val="00E338F6"/>
    <w:rsid w:val="00E3622A"/>
    <w:rsid w:val="00E44D41"/>
    <w:rsid w:val="00E6277F"/>
    <w:rsid w:val="00E6317A"/>
    <w:rsid w:val="00E652F0"/>
    <w:rsid w:val="00E76511"/>
    <w:rsid w:val="00E86F83"/>
    <w:rsid w:val="00E87193"/>
    <w:rsid w:val="00E93131"/>
    <w:rsid w:val="00E9320E"/>
    <w:rsid w:val="00EA43E3"/>
    <w:rsid w:val="00EB6CBD"/>
    <w:rsid w:val="00EC0E16"/>
    <w:rsid w:val="00EC569A"/>
    <w:rsid w:val="00ED1E3C"/>
    <w:rsid w:val="00ED6925"/>
    <w:rsid w:val="00ED79A6"/>
    <w:rsid w:val="00EE28B5"/>
    <w:rsid w:val="00EE37D0"/>
    <w:rsid w:val="00EE6A31"/>
    <w:rsid w:val="00EE6FD3"/>
    <w:rsid w:val="00EE7EC2"/>
    <w:rsid w:val="00EF053B"/>
    <w:rsid w:val="00EF1452"/>
    <w:rsid w:val="00F03F87"/>
    <w:rsid w:val="00F05285"/>
    <w:rsid w:val="00F0661F"/>
    <w:rsid w:val="00F075E5"/>
    <w:rsid w:val="00F10E49"/>
    <w:rsid w:val="00F11DC9"/>
    <w:rsid w:val="00F141D0"/>
    <w:rsid w:val="00F172C5"/>
    <w:rsid w:val="00F17B85"/>
    <w:rsid w:val="00F17E02"/>
    <w:rsid w:val="00F17E19"/>
    <w:rsid w:val="00F26F8E"/>
    <w:rsid w:val="00F3135F"/>
    <w:rsid w:val="00F5004D"/>
    <w:rsid w:val="00F600B8"/>
    <w:rsid w:val="00F62007"/>
    <w:rsid w:val="00F70ACC"/>
    <w:rsid w:val="00F82D2D"/>
    <w:rsid w:val="00F83BBB"/>
    <w:rsid w:val="00F83C71"/>
    <w:rsid w:val="00F86DB4"/>
    <w:rsid w:val="00F91BC0"/>
    <w:rsid w:val="00F92C6C"/>
    <w:rsid w:val="00FA163F"/>
    <w:rsid w:val="00FA5E9F"/>
    <w:rsid w:val="00FB00FC"/>
    <w:rsid w:val="00FF12FA"/>
    <w:rsid w:val="00FF5A1B"/>
    <w:rsid w:val="00FF6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56BF07-0EC6-4BF1-8907-AA5ACB3E3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6925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rsid w:val="000123F7"/>
    <w:rPr>
      <w:rFonts w:ascii="Arial" w:hAnsi="Arial"/>
      <w:sz w:val="16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">
    <w:name w:val="Стиль1 МОЙ"/>
    <w:basedOn w:val="a3"/>
    <w:link w:val="10"/>
    <w:qFormat/>
    <w:rsid w:val="005F3805"/>
    <w:pPr>
      <w:jc w:val="center"/>
    </w:pPr>
    <w:rPr>
      <w:rFonts w:ascii="Times New Roman" w:hAnsi="Times New Roman"/>
      <w:b/>
      <w:sz w:val="20"/>
      <w:szCs w:val="20"/>
      <w:lang w:val="x-none" w:eastAsia="x-none"/>
    </w:rPr>
  </w:style>
  <w:style w:type="character" w:customStyle="1" w:styleId="10">
    <w:name w:val="Стиль1 МОЙ Знак"/>
    <w:link w:val="1"/>
    <w:rsid w:val="005F3805"/>
    <w:rPr>
      <w:rFonts w:ascii="Times New Roman" w:hAnsi="Times New Roman" w:cs="Times New Roman"/>
      <w:b/>
      <w:sz w:val="20"/>
      <w:szCs w:val="20"/>
    </w:rPr>
  </w:style>
  <w:style w:type="character" w:styleId="a4">
    <w:name w:val="Hyperlink"/>
    <w:uiPriority w:val="99"/>
    <w:unhideWhenUsed/>
    <w:rsid w:val="005F3805"/>
    <w:rPr>
      <w:color w:val="0000FF"/>
      <w:u w:val="single"/>
    </w:rPr>
  </w:style>
  <w:style w:type="paragraph" w:styleId="a3">
    <w:name w:val="No Spacing"/>
    <w:uiPriority w:val="1"/>
    <w:qFormat/>
    <w:rsid w:val="005F3805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192.168.1.30\&#1091;&#1084;&#1091;\&#1054;&#1090;&#1076;&#1077;&#1083;&#1099;%20&#1080;%20&#1089;&#1083;&#1091;&#1078;&#1073;&#1099;\&#1059;&#1052;&#1059;\74%20&#1044;&#1080;&#1089;&#1087;&#1077;&#1090;&#1095;&#1077;&#1088;&#1089;&#1082;&#1072;&#1103;\&#1047;&#1040;&#1054;&#1063;&#1050;&#1040;%20&#1047;&#1080;&#1084;&#1085;&#1103;&#1103;%20&#1089;&#1077;&#1089;&#1089;&#1080;&#1103;%202019-20%20&#1085;&#1077;%20&#1091;&#1090;&#1074;&#1077;&#1088;&#1078;&#1076;&#1077;&#1085;&#1086;\9&#1047;&#1050;01&#1079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9ЗК01з.dot</Template>
  <TotalTime>0</TotalTime>
  <Pages>3</Pages>
  <Words>1872</Words>
  <Characters>10673</Characters>
  <Application>Microsoft Office Word</Application>
  <DocSecurity>0</DocSecurity>
  <Lines>88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umuolga</dc:creator>
  <cp:keywords/>
  <cp:lastModifiedBy>Айгуль Сахабутдинова</cp:lastModifiedBy>
  <cp:revision>2</cp:revision>
  <cp:lastPrinted>2024-12-20T09:31:00Z</cp:lastPrinted>
  <dcterms:created xsi:type="dcterms:W3CDTF">2026-04-09T18:28:00Z</dcterms:created>
  <dcterms:modified xsi:type="dcterms:W3CDTF">2026-04-09T18:28:00Z</dcterms:modified>
</cp:coreProperties>
</file>