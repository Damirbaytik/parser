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805" w:rsidRPr="005F3805" w:rsidRDefault="005F3805" w:rsidP="005F380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КАЗАНСКИЙ  ГОСУДАРСТВЕН</w:t>
      </w:r>
      <w:r w:rsidR="00F17B85"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5F3805" w:rsidRPr="005F3805" w:rsidRDefault="005F3805" w:rsidP="005F3805">
      <w:pPr>
        <w:pStyle w:val="1"/>
        <w:rPr>
          <w:sz w:val="16"/>
          <w:szCs w:val="16"/>
        </w:rPr>
      </w:pPr>
    </w:p>
    <w:p w:rsidR="00F11E6C" w:rsidRDefault="00F11E6C" w:rsidP="005F3805">
      <w:pPr>
        <w:pStyle w:val="1"/>
        <w:jc w:val="right"/>
        <w:rPr>
          <w:sz w:val="16"/>
          <w:szCs w:val="16"/>
          <w:lang w:val="ru-RU"/>
        </w:rPr>
      </w:pPr>
    </w:p>
    <w:p w:rsidR="005F3805" w:rsidRPr="005F3805" w:rsidRDefault="005F3805" w:rsidP="005F380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5F3805" w:rsidRPr="005F3805" w:rsidRDefault="005F3805" w:rsidP="005F380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5F3805" w:rsidRPr="005F3805" w:rsidRDefault="005F3805" w:rsidP="005F3805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2251EE">
        <w:rPr>
          <w:sz w:val="16"/>
          <w:szCs w:val="16"/>
          <w:lang w:val="ru-RU"/>
        </w:rPr>
        <w:t>1</w:t>
      </w:r>
      <w:r w:rsidR="00E7766E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 w:rsidR="00A53991">
        <w:rPr>
          <w:sz w:val="16"/>
          <w:szCs w:val="16"/>
        </w:rPr>
        <w:t>1</w:t>
      </w:r>
      <w:r w:rsidR="00F17B85">
        <w:rPr>
          <w:sz w:val="16"/>
          <w:szCs w:val="16"/>
        </w:rPr>
        <w:t xml:space="preserve">. – </w:t>
      </w:r>
      <w:r w:rsidR="00E7766E">
        <w:rPr>
          <w:sz w:val="16"/>
          <w:szCs w:val="16"/>
          <w:lang w:val="ru-RU"/>
        </w:rPr>
        <w:t>30</w:t>
      </w:r>
      <w:r w:rsidR="00F05285">
        <w:rPr>
          <w:sz w:val="16"/>
          <w:szCs w:val="16"/>
        </w:rPr>
        <w:t>.0</w:t>
      </w:r>
      <w:r w:rsidR="00E7766E">
        <w:rPr>
          <w:sz w:val="16"/>
          <w:szCs w:val="16"/>
          <w:lang w:val="ru-RU"/>
        </w:rPr>
        <w:t>1</w:t>
      </w:r>
      <w:r w:rsidR="00F17B85">
        <w:rPr>
          <w:sz w:val="16"/>
          <w:szCs w:val="16"/>
        </w:rPr>
        <w:t>.</w:t>
      </w:r>
      <w:r w:rsidR="002251EE">
        <w:rPr>
          <w:sz w:val="16"/>
          <w:szCs w:val="16"/>
          <w:lang w:val="ru-RU"/>
        </w:rPr>
        <w:t>2</w:t>
      </w:r>
      <w:r w:rsidR="00E7766E">
        <w:rPr>
          <w:sz w:val="16"/>
          <w:szCs w:val="16"/>
          <w:lang w:val="ru-RU"/>
        </w:rPr>
        <w:t>6</w:t>
      </w:r>
      <w:r w:rsidR="002251EE">
        <w:rPr>
          <w:sz w:val="16"/>
          <w:szCs w:val="16"/>
        </w:rPr>
        <w:t>. (</w:t>
      </w:r>
      <w:r w:rsidR="00BE5EBB">
        <w:rPr>
          <w:sz w:val="16"/>
          <w:szCs w:val="16"/>
          <w:lang w:val="ru-RU"/>
        </w:rPr>
        <w:t>20</w:t>
      </w:r>
      <w:r w:rsidR="000B1C74">
        <w:rPr>
          <w:sz w:val="16"/>
          <w:szCs w:val="16"/>
          <w:lang w:val="ru-RU"/>
        </w:rPr>
        <w:t xml:space="preserve"> </w:t>
      </w:r>
      <w:proofErr w:type="spellStart"/>
      <w:r w:rsidR="00EF1452">
        <w:rPr>
          <w:sz w:val="16"/>
          <w:szCs w:val="16"/>
        </w:rPr>
        <w:t>дн</w:t>
      </w:r>
      <w:proofErr w:type="spellEnd"/>
      <w:r w:rsidR="00EF1452">
        <w:rPr>
          <w:sz w:val="16"/>
          <w:szCs w:val="16"/>
        </w:rPr>
        <w:t>.)</w:t>
      </w:r>
      <w:r w:rsidRPr="005F3805">
        <w:rPr>
          <w:sz w:val="16"/>
          <w:szCs w:val="16"/>
        </w:rPr>
        <w:t xml:space="preserve">                           </w:t>
      </w:r>
      <w:r w:rsidR="00EF1452"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 w:rsidR="00F05285">
        <w:rPr>
          <w:sz w:val="16"/>
          <w:szCs w:val="16"/>
        </w:rPr>
        <w:t xml:space="preserve">            </w:t>
      </w:r>
      <w:r w:rsidR="00BF1F74">
        <w:rPr>
          <w:sz w:val="16"/>
          <w:szCs w:val="16"/>
        </w:rPr>
        <w:t xml:space="preserve">          </w:t>
      </w:r>
      <w:r w:rsidRPr="005F3805">
        <w:rPr>
          <w:sz w:val="16"/>
          <w:szCs w:val="16"/>
        </w:rPr>
        <w:t xml:space="preserve">    </w:t>
      </w:r>
      <w:r w:rsidR="000B1C74">
        <w:rPr>
          <w:sz w:val="16"/>
          <w:szCs w:val="16"/>
          <w:lang w:val="ru-RU"/>
        </w:rPr>
        <w:t xml:space="preserve">         </w:t>
      </w:r>
      <w:r w:rsidRPr="005F3805">
        <w:rPr>
          <w:sz w:val="16"/>
          <w:szCs w:val="16"/>
        </w:rPr>
        <w:t xml:space="preserve"> ________________</w:t>
      </w:r>
      <w:proofErr w:type="spellStart"/>
      <w:r w:rsidRPr="005F3805">
        <w:rPr>
          <w:sz w:val="16"/>
          <w:szCs w:val="16"/>
        </w:rPr>
        <w:t>И.Э.Вильданов</w:t>
      </w:r>
      <w:proofErr w:type="spellEnd"/>
      <w:r w:rsidRPr="005F3805">
        <w:rPr>
          <w:sz w:val="16"/>
          <w:szCs w:val="16"/>
        </w:rPr>
        <w:t xml:space="preserve">                                                     </w:t>
      </w:r>
    </w:p>
    <w:p w:rsidR="005F3805" w:rsidRPr="005F3805" w:rsidRDefault="005F3805" w:rsidP="005F380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5F3805" w:rsidRPr="005F3805" w:rsidRDefault="005F3805" w:rsidP="005F3805">
      <w:pPr>
        <w:pStyle w:val="1"/>
        <w:rPr>
          <w:sz w:val="16"/>
          <w:szCs w:val="16"/>
        </w:rPr>
      </w:pPr>
    </w:p>
    <w:p w:rsidR="005F3805" w:rsidRPr="005F3805" w:rsidRDefault="005F3805" w:rsidP="005F380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5F3805" w:rsidRPr="005F3805" w:rsidRDefault="005F3805" w:rsidP="005F380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 w:rsidR="00ED6925">
        <w:rPr>
          <w:sz w:val="16"/>
          <w:szCs w:val="16"/>
        </w:rPr>
        <w:t xml:space="preserve">ебных  занятий  для студентов  </w:t>
      </w:r>
      <w:r w:rsidR="00BE5EBB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 xml:space="preserve">  курса  </w:t>
      </w:r>
      <w:r w:rsidR="00B74704"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="00B74704" w:rsidRPr="00BE29B9">
        <w:rPr>
          <w:b w:val="0"/>
          <w:u w:val="single"/>
        </w:rPr>
        <w:t xml:space="preserve"> </w:t>
      </w:r>
      <w:r w:rsidR="00B74704" w:rsidRPr="00213314">
        <w:rPr>
          <w:b w:val="0"/>
        </w:rPr>
        <w:t xml:space="preserve"> </w:t>
      </w:r>
    </w:p>
    <w:p w:rsidR="00474685" w:rsidRDefault="00A247B2" w:rsidP="005F380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proofErr w:type="spellStart"/>
      <w:r w:rsidR="005F3805" w:rsidRPr="005F3805">
        <w:rPr>
          <w:sz w:val="16"/>
          <w:szCs w:val="16"/>
        </w:rPr>
        <w:t>аправление</w:t>
      </w:r>
      <w:proofErr w:type="spellEnd"/>
      <w:r w:rsidR="005F3805" w:rsidRPr="005F3805">
        <w:rPr>
          <w:sz w:val="16"/>
          <w:szCs w:val="16"/>
        </w:rPr>
        <w:t xml:space="preserve">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ED6925" w:rsidRDefault="005F3805" w:rsidP="005F380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474685">
        <w:rPr>
          <w:sz w:val="16"/>
          <w:szCs w:val="16"/>
          <w:lang w:val="ru-RU"/>
        </w:rPr>
        <w:t>Н</w:t>
      </w:r>
      <w:proofErr w:type="spellStart"/>
      <w:r w:rsidRPr="005F3805">
        <w:rPr>
          <w:sz w:val="16"/>
          <w:szCs w:val="16"/>
        </w:rPr>
        <w:t>аправленность</w:t>
      </w:r>
      <w:proofErr w:type="spellEnd"/>
      <w:r w:rsidRPr="005F3805">
        <w:rPr>
          <w:sz w:val="16"/>
          <w:szCs w:val="16"/>
        </w:rPr>
        <w:t xml:space="preserve"> (профиль) «</w:t>
      </w:r>
      <w:r w:rsidR="00ED6925">
        <w:rPr>
          <w:sz w:val="16"/>
          <w:szCs w:val="16"/>
          <w:u w:val="single"/>
        </w:rPr>
        <w:t>Городской кадастр</w:t>
      </w:r>
      <w:r w:rsidR="00B24D77">
        <w:rPr>
          <w:sz w:val="16"/>
          <w:szCs w:val="16"/>
          <w:u w:val="single"/>
        </w:rPr>
        <w:t xml:space="preserve">» </w:t>
      </w:r>
    </w:p>
    <w:p w:rsidR="005F3805" w:rsidRDefault="00FA5E9F" w:rsidP="005F380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</w:rPr>
        <w:t>заочного отделения на зимнюю сессию</w:t>
      </w:r>
      <w:r w:rsidR="005F3805">
        <w:rPr>
          <w:sz w:val="16"/>
          <w:szCs w:val="16"/>
        </w:rPr>
        <w:t xml:space="preserve">  </w:t>
      </w:r>
      <w:r w:rsidR="002251EE">
        <w:rPr>
          <w:sz w:val="16"/>
          <w:szCs w:val="16"/>
          <w:lang w:val="ru-RU"/>
        </w:rPr>
        <w:t>202</w:t>
      </w:r>
      <w:r w:rsidR="00E7766E">
        <w:rPr>
          <w:sz w:val="16"/>
          <w:szCs w:val="16"/>
          <w:lang w:val="ru-RU"/>
        </w:rPr>
        <w:t>5</w:t>
      </w:r>
      <w:r w:rsidR="00F17B85">
        <w:rPr>
          <w:sz w:val="16"/>
          <w:szCs w:val="16"/>
        </w:rPr>
        <w:t xml:space="preserve">/ </w:t>
      </w:r>
      <w:r w:rsidR="002251EE">
        <w:rPr>
          <w:sz w:val="16"/>
          <w:szCs w:val="16"/>
          <w:lang w:val="ru-RU"/>
        </w:rPr>
        <w:t>202</w:t>
      </w:r>
      <w:r w:rsidR="00E7766E">
        <w:rPr>
          <w:sz w:val="16"/>
          <w:szCs w:val="16"/>
          <w:lang w:val="ru-RU"/>
        </w:rPr>
        <w:t>6</w:t>
      </w:r>
      <w:r w:rsidR="005F3805" w:rsidRPr="005F3805">
        <w:rPr>
          <w:sz w:val="16"/>
          <w:szCs w:val="16"/>
        </w:rPr>
        <w:t xml:space="preserve"> учебного года.</w:t>
      </w:r>
    </w:p>
    <w:p w:rsidR="00F11E6C" w:rsidRPr="00F11E6C" w:rsidRDefault="00F11E6C" w:rsidP="005F3805">
      <w:pPr>
        <w:pStyle w:val="1"/>
        <w:rPr>
          <w:sz w:val="16"/>
          <w:szCs w:val="16"/>
          <w:lang w:val="ru-RU"/>
        </w:rPr>
      </w:pP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21"/>
        <w:gridCol w:w="558"/>
        <w:gridCol w:w="3924"/>
        <w:gridCol w:w="3883"/>
      </w:tblGrid>
      <w:tr w:rsidR="00F17B85" w:rsidRPr="00C22116" w:rsidTr="00F17B85">
        <w:trPr>
          <w:cantSplit/>
          <w:trHeight w:val="2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E7766E">
              <w:rPr>
                <w:rFonts w:ascii="Times New Roman" w:hAnsi="Times New Roman"/>
                <w:b/>
                <w:sz w:val="12"/>
                <w:szCs w:val="10"/>
              </w:rPr>
              <w:t>4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F17B85">
        <w:trPr>
          <w:cantSplit/>
          <w:trHeight w:val="2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081A04" w:rsidRPr="00C22116" w:rsidTr="00DB4A07">
        <w:trPr>
          <w:cantSplit/>
          <w:trHeight w:val="273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081A04" w:rsidRPr="00BD615D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081A04" w:rsidRPr="00BD615D" w:rsidRDefault="00081A04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12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081A04" w:rsidRPr="00870D51" w:rsidRDefault="00081A04" w:rsidP="006A337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Экономико-статистические методы и моделирование (Лекции)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Р.Р. 2-</w:t>
            </w:r>
            <w:r w:rsidR="006A3374">
              <w:rPr>
                <w:rFonts w:ascii="Times New Roman" w:hAnsi="Times New Roman"/>
                <w:sz w:val="16"/>
                <w:szCs w:val="16"/>
              </w:rPr>
              <w:t>506</w:t>
            </w:r>
          </w:p>
        </w:tc>
      </w:tr>
      <w:tr w:rsidR="00081A04" w:rsidRPr="00C22116" w:rsidTr="00DB4A07">
        <w:trPr>
          <w:cantSplit/>
          <w:trHeight w:val="23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081A04" w:rsidRPr="00BD615D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081A04" w:rsidRPr="00870D51" w:rsidRDefault="00081A04" w:rsidP="006A3374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Экономико-статистические методы и моделирование (Лекции)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Р.Р. 2-</w:t>
            </w:r>
            <w:r w:rsidR="006A3374">
              <w:rPr>
                <w:rFonts w:ascii="Times New Roman" w:hAnsi="Times New Roman"/>
                <w:sz w:val="16"/>
                <w:szCs w:val="16"/>
              </w:rPr>
              <w:t>506</w:t>
            </w:r>
          </w:p>
        </w:tc>
      </w:tr>
      <w:tr w:rsidR="00081A04" w:rsidRPr="00C22116" w:rsidTr="00A64B2E">
        <w:trPr>
          <w:cantSplit/>
          <w:trHeight w:val="25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081A04" w:rsidRPr="00BD615D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081A04" w:rsidRPr="00870D51" w:rsidRDefault="00081A04" w:rsidP="00F11E6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(Лекции)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Марданшин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Р.Г. 4-306</w:t>
            </w:r>
          </w:p>
          <w:p w:rsidR="00081A04" w:rsidRPr="00870D51" w:rsidRDefault="00081A04" w:rsidP="00F11E6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b/>
                <w:sz w:val="16"/>
                <w:szCs w:val="16"/>
              </w:rPr>
              <w:t>19.01.26г</w:t>
            </w:r>
            <w:r w:rsidRPr="00870D51">
              <w:rPr>
                <w:rFonts w:ascii="Times New Roman" w:hAnsi="Times New Roman"/>
                <w:sz w:val="16"/>
                <w:szCs w:val="16"/>
              </w:rPr>
              <w:t>.</w:t>
            </w:r>
            <w:r w:rsidRPr="00870D51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Pr="00870D51">
              <w:rPr>
                <w:rFonts w:ascii="Times New Roman" w:hAnsi="Times New Roman"/>
                <w:b/>
                <w:sz w:val="16"/>
                <w:szCs w:val="16"/>
              </w:rPr>
              <w:t>ОБЩЕЕ СОБРАНИЕ  с 13.15-13.45 ауд.  4-314</w:t>
            </w:r>
          </w:p>
        </w:tc>
      </w:tr>
      <w:tr w:rsidR="00081A04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081A04" w:rsidRPr="00BD615D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081A04" w:rsidRPr="00870D51" w:rsidRDefault="00EA4AE9" w:rsidP="0000271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(Лекции)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Марданшин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Р.Г. 4-306</w:t>
            </w:r>
          </w:p>
        </w:tc>
      </w:tr>
      <w:tr w:rsidR="00081A04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081A04" w:rsidRPr="00BD615D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081A04" w:rsidRPr="00002719" w:rsidRDefault="00EA4AE9" w:rsidP="0000271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(Практические)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Марданшин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Р.Г. 4-306</w:t>
            </w:r>
          </w:p>
        </w:tc>
      </w:tr>
      <w:tr w:rsidR="00081A04" w:rsidRPr="00C22116" w:rsidTr="00DB4A07">
        <w:trPr>
          <w:cantSplit/>
          <w:trHeight w:val="240"/>
          <w:jc w:val="center"/>
        </w:trPr>
        <w:tc>
          <w:tcPr>
            <w:tcW w:w="244" w:type="pct"/>
            <w:vMerge/>
            <w:tcBorders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081A04" w:rsidRPr="00BD615D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081A04" w:rsidRPr="0079774F" w:rsidRDefault="00081A04" w:rsidP="003948D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081A04" w:rsidRPr="00C22116" w:rsidTr="00DB4A07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081A04" w:rsidRPr="00BD615D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081A04" w:rsidRPr="008E06DB" w:rsidRDefault="00081A04" w:rsidP="00081A0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081A04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081A04" w:rsidRPr="00BD615D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081A04" w:rsidRPr="00BD615D" w:rsidRDefault="00081A04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13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081A04" w:rsidRPr="00C22116" w:rsidRDefault="00081A04" w:rsidP="00C22116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081A04" w:rsidRPr="0079774F" w:rsidRDefault="00081A04" w:rsidP="00E8664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EB6CB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EB6CB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EB6CB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870D51" w:rsidRDefault="00870D51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>Экология</w:t>
            </w:r>
            <w:r w:rsidR="006A3374">
              <w:rPr>
                <w:rFonts w:ascii="Times New Roman" w:hAnsi="Times New Roman"/>
                <w:sz w:val="16"/>
                <w:szCs w:val="16"/>
              </w:rPr>
              <w:t xml:space="preserve"> (Лекции) доц. Осипова В.Ю. 1-36</w:t>
            </w: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F17B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F17B85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F17B85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870D51" w:rsidRDefault="00870D51" w:rsidP="006A337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>Экологи</w:t>
            </w:r>
            <w:r w:rsidR="006A3374">
              <w:rPr>
                <w:rFonts w:ascii="Times New Roman" w:hAnsi="Times New Roman"/>
                <w:sz w:val="16"/>
                <w:szCs w:val="16"/>
              </w:rPr>
              <w:t>я (Лекции) доц. Осипова В.Ю. 1-36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1411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>Экология (Лабораторные) доц. Осипова В.Ю.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1-36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141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Основы землеустройства (Лекции)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Э.И. 2-507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484A4A" w:rsidRDefault="00B87E83" w:rsidP="002B64D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Основы землеустройства (Лекции)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Э.И. 2-507</w:t>
            </w:r>
          </w:p>
        </w:tc>
      </w:tr>
      <w:tr w:rsidR="00B87E83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87E83" w:rsidRPr="00484A4A" w:rsidRDefault="00B87E83" w:rsidP="002B64D6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B87E83" w:rsidRPr="00BD615D" w:rsidRDefault="00B87E83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14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B87E83" w:rsidRPr="009B12C5" w:rsidRDefault="00B87E83" w:rsidP="009B12C5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2B64D6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EA4AE9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highlight w:val="yellow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(Практические)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Марданшин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Р.Г. </w:t>
            </w:r>
            <w:r>
              <w:rPr>
                <w:rFonts w:ascii="Times New Roman" w:hAnsi="Times New Roman"/>
                <w:sz w:val="16"/>
                <w:szCs w:val="16"/>
              </w:rPr>
              <w:t>4-306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EA4AE9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(Практические)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Марданшин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Р.Г. </w:t>
            </w:r>
            <w:r>
              <w:rPr>
                <w:rFonts w:ascii="Times New Roman" w:hAnsi="Times New Roman"/>
                <w:sz w:val="16"/>
                <w:szCs w:val="16"/>
              </w:rPr>
              <w:t>4-306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EA4AE9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(КОНСУЛЬТАЦИЯ)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Марданшин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Р.Г.</w:t>
            </w:r>
            <w:r>
              <w:rPr>
                <w:rFonts w:ascii="Times New Roman" w:hAnsi="Times New Roman"/>
                <w:sz w:val="16"/>
                <w:szCs w:val="16"/>
              </w:rPr>
              <w:t>4-306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87E83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B87E83" w:rsidRPr="00BD615D" w:rsidRDefault="00B87E83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15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B87E83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>Картография (</w:t>
            </w:r>
            <w:r>
              <w:rPr>
                <w:rFonts w:ascii="Times New Roman" w:hAnsi="Times New Roman"/>
                <w:sz w:val="16"/>
                <w:szCs w:val="16"/>
              </w:rPr>
              <w:t>Лекции</w:t>
            </w:r>
            <w:r w:rsidRPr="00A04147">
              <w:rPr>
                <w:rFonts w:ascii="Times New Roman" w:hAnsi="Times New Roman"/>
                <w:sz w:val="16"/>
                <w:szCs w:val="16"/>
              </w:rPr>
              <w:t xml:space="preserve">) проф.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Гатиятуллин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М.Х.  5-301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>Картография (</w:t>
            </w:r>
            <w:r>
              <w:rPr>
                <w:rFonts w:ascii="Times New Roman" w:hAnsi="Times New Roman"/>
                <w:sz w:val="16"/>
                <w:szCs w:val="16"/>
              </w:rPr>
              <w:t>Лекции</w:t>
            </w:r>
            <w:r w:rsidRPr="00A04147">
              <w:rPr>
                <w:rFonts w:ascii="Times New Roman" w:hAnsi="Times New Roman"/>
                <w:sz w:val="16"/>
                <w:szCs w:val="16"/>
              </w:rPr>
              <w:t xml:space="preserve">) проф.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Гатиятуллин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М.Х.  5-301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Основы землеустройства (Практические)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Э.И. 2-507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2B64D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Основы землеустройства (Практические)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Э.И. 2-507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484A4A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87E83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87E83" w:rsidRPr="00484A4A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B87E83" w:rsidRPr="00BD615D" w:rsidRDefault="00B87E83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16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Экономико-статистические методы и моделирование (Практические)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Р.Р. </w:t>
            </w:r>
            <w:r>
              <w:rPr>
                <w:rFonts w:ascii="Times New Roman" w:hAnsi="Times New Roman"/>
                <w:sz w:val="16"/>
                <w:szCs w:val="16"/>
              </w:rPr>
              <w:t>2-301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Экономико-статистические методы и моделирование (Лабораторные)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Р.Р. </w:t>
            </w:r>
            <w:r>
              <w:rPr>
                <w:rFonts w:ascii="Times New Roman" w:hAnsi="Times New Roman"/>
                <w:sz w:val="16"/>
                <w:szCs w:val="16"/>
              </w:rPr>
              <w:t>2-301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Экономико-статистические методы и моделирование (Лабораторные)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Гайнуллина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Р.Р. </w:t>
            </w:r>
            <w:r>
              <w:rPr>
                <w:rFonts w:ascii="Times New Roman" w:hAnsi="Times New Roman"/>
                <w:sz w:val="16"/>
                <w:szCs w:val="16"/>
              </w:rPr>
              <w:t>2-301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Экология (Практические) доц. Осипова В.Ю. </w:t>
            </w:r>
            <w:r>
              <w:rPr>
                <w:rFonts w:ascii="Times New Roman" w:hAnsi="Times New Roman"/>
                <w:sz w:val="16"/>
                <w:szCs w:val="16"/>
              </w:rPr>
              <w:t>1-40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>Экология (Практические) доц. Осипова В.Ю.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1-40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002719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87E83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87E83" w:rsidRPr="00BC2287" w:rsidRDefault="00B87E83" w:rsidP="00E8664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BD615D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B87E83" w:rsidRPr="00BD615D" w:rsidRDefault="00B87E83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17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B87E83" w:rsidRPr="007E6B54" w:rsidRDefault="00B87E83" w:rsidP="004D5235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C22116" w:rsidRDefault="00B87E83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A04147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>Основы землеустройства (Лекц</w:t>
            </w:r>
            <w:r w:rsidR="00B06BA9">
              <w:rPr>
                <w:rFonts w:ascii="Times New Roman" w:hAnsi="Times New Roman"/>
                <w:sz w:val="16"/>
                <w:szCs w:val="16"/>
              </w:rPr>
              <w:t xml:space="preserve">ии) доц. </w:t>
            </w:r>
            <w:proofErr w:type="spellStart"/>
            <w:r w:rsidR="00B06BA9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="00B06BA9">
              <w:rPr>
                <w:rFonts w:ascii="Times New Roman" w:hAnsi="Times New Roman"/>
                <w:sz w:val="16"/>
                <w:szCs w:val="16"/>
              </w:rPr>
              <w:t xml:space="preserve"> Э.И. 2-506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C22116" w:rsidRDefault="00B87E83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A04147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Основы землеустройства (Практические) доц.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Э.И. 2-507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C22116" w:rsidRDefault="00B87E83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A04147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Основы землеустройства (КОНСУЛЬТАЦИЯ) доц.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Э.И. 2-507</w:t>
            </w: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C22116" w:rsidRDefault="00B87E83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87E83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C22116" w:rsidRDefault="00B87E83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B87E83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B87E83" w:rsidRPr="00C22116" w:rsidRDefault="00B87E83" w:rsidP="00593A4A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B87E83" w:rsidRPr="00C22116" w:rsidRDefault="00B87E83" w:rsidP="00593A4A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B87E83" w:rsidRPr="00870D51" w:rsidRDefault="00B87E83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A0905" w:rsidRDefault="006A0905" w:rsidP="006A0905">
      <w:pPr>
        <w:pStyle w:val="1"/>
        <w:jc w:val="left"/>
        <w:rPr>
          <w:sz w:val="16"/>
          <w:szCs w:val="16"/>
        </w:rPr>
      </w:pPr>
    </w:p>
    <w:p w:rsidR="00ED6925" w:rsidRPr="00E96BEF" w:rsidRDefault="00ED6925" w:rsidP="00ED692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ED6925" w:rsidRPr="00C22116" w:rsidTr="00885E04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470015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C2211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ED6925" w:rsidRPr="00C22116" w:rsidRDefault="00ED6925" w:rsidP="00885E04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47001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ED6925" w:rsidRPr="00C22116" w:rsidRDefault="00ED6925" w:rsidP="00885E04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ED6925" w:rsidRDefault="00EA43E3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="00ED6925"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5A34E2" w:rsidRPr="00C22116" w:rsidRDefault="005A34E2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A43E3" w:rsidP="00470015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_________________ / Р.М.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="00ED6925"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ED6925" w:rsidRPr="00C22116" w:rsidRDefault="00ED6925" w:rsidP="00885E04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ED6925" w:rsidRPr="00C22116" w:rsidRDefault="00ED6925" w:rsidP="00885E0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9D18CD" w:rsidRDefault="009D18CD" w:rsidP="006A0905">
      <w:pPr>
        <w:pStyle w:val="1"/>
        <w:jc w:val="left"/>
        <w:rPr>
          <w:sz w:val="16"/>
          <w:szCs w:val="16"/>
        </w:rPr>
      </w:pPr>
    </w:p>
    <w:p w:rsidR="00E338F6" w:rsidRPr="00B06BA9" w:rsidRDefault="00E338F6" w:rsidP="00ED6925">
      <w:pPr>
        <w:pStyle w:val="1"/>
        <w:jc w:val="left"/>
        <w:rPr>
          <w:sz w:val="16"/>
          <w:szCs w:val="16"/>
          <w:lang w:val="ru-RU"/>
        </w:rPr>
      </w:pPr>
    </w:p>
    <w:p w:rsidR="00F17B85" w:rsidRDefault="00F17B85" w:rsidP="00ED6925">
      <w:pPr>
        <w:pStyle w:val="1"/>
        <w:jc w:val="left"/>
        <w:rPr>
          <w:sz w:val="16"/>
          <w:szCs w:val="16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КАЗАНСКИЙ  ГОСУДАРСТВЕН</w:t>
      </w: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F17B85" w:rsidRPr="005F3805" w:rsidRDefault="00F17B85" w:rsidP="00F17B8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F17B85" w:rsidRPr="005F3805" w:rsidRDefault="00F17B85" w:rsidP="00170484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D23ED0">
        <w:rPr>
          <w:sz w:val="16"/>
          <w:szCs w:val="16"/>
          <w:lang w:val="ru-RU"/>
        </w:rPr>
        <w:t>1</w:t>
      </w:r>
      <w:r w:rsidR="00E7766E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>
        <w:rPr>
          <w:sz w:val="16"/>
          <w:szCs w:val="16"/>
        </w:rPr>
        <w:t xml:space="preserve">1. – </w:t>
      </w:r>
      <w:r w:rsidR="00E7766E">
        <w:rPr>
          <w:sz w:val="16"/>
          <w:szCs w:val="16"/>
          <w:lang w:val="ru-RU"/>
        </w:rPr>
        <w:t>30</w:t>
      </w:r>
      <w:r>
        <w:rPr>
          <w:sz w:val="16"/>
          <w:szCs w:val="16"/>
        </w:rPr>
        <w:t>.0</w:t>
      </w:r>
      <w:r w:rsidR="00E7766E"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 w:rsidR="00D23ED0">
        <w:rPr>
          <w:sz w:val="16"/>
          <w:szCs w:val="16"/>
          <w:lang w:val="ru-RU"/>
        </w:rPr>
        <w:t>2</w:t>
      </w:r>
      <w:r w:rsidR="00E7766E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 (</w:t>
      </w:r>
      <w:r w:rsidR="00F62007">
        <w:rPr>
          <w:sz w:val="16"/>
          <w:szCs w:val="16"/>
          <w:lang w:val="ru-RU"/>
        </w:rPr>
        <w:t>20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дн</w:t>
      </w:r>
      <w:proofErr w:type="spellEnd"/>
      <w:r>
        <w:rPr>
          <w:sz w:val="16"/>
          <w:szCs w:val="16"/>
        </w:rPr>
        <w:t>.)</w:t>
      </w:r>
      <w:r w:rsidRPr="005F3805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>
        <w:rPr>
          <w:sz w:val="16"/>
          <w:szCs w:val="16"/>
        </w:rPr>
        <w:t xml:space="preserve">                   </w:t>
      </w:r>
      <w:r w:rsidR="000B1C74">
        <w:rPr>
          <w:sz w:val="16"/>
          <w:szCs w:val="16"/>
          <w:lang w:val="ru-RU"/>
        </w:rPr>
        <w:t xml:space="preserve">         </w:t>
      </w:r>
      <w:r>
        <w:rPr>
          <w:sz w:val="16"/>
          <w:szCs w:val="16"/>
        </w:rPr>
        <w:t xml:space="preserve">   </w:t>
      </w:r>
      <w:r w:rsidRPr="005F3805">
        <w:rPr>
          <w:sz w:val="16"/>
          <w:szCs w:val="16"/>
        </w:rPr>
        <w:t xml:space="preserve">     ________________</w:t>
      </w:r>
      <w:proofErr w:type="spellStart"/>
      <w:r w:rsidRPr="005F3805">
        <w:rPr>
          <w:sz w:val="16"/>
          <w:szCs w:val="16"/>
        </w:rPr>
        <w:t>И.Э.Вильданов</w:t>
      </w:r>
      <w:proofErr w:type="spellEnd"/>
      <w:r w:rsidRPr="005F3805">
        <w:rPr>
          <w:sz w:val="16"/>
          <w:szCs w:val="16"/>
        </w:rPr>
        <w:t xml:space="preserve">                                                     </w:t>
      </w: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F17B85" w:rsidRPr="005F380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F62007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470015" w:rsidRDefault="00470015" w:rsidP="00F17B8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proofErr w:type="spellStart"/>
      <w:r w:rsidR="00F17B85" w:rsidRPr="005F3805">
        <w:rPr>
          <w:sz w:val="16"/>
          <w:szCs w:val="16"/>
        </w:rPr>
        <w:t>аправление</w:t>
      </w:r>
      <w:proofErr w:type="spellEnd"/>
      <w:r w:rsidR="00F17B85" w:rsidRPr="005F3805">
        <w:rPr>
          <w:sz w:val="16"/>
          <w:szCs w:val="16"/>
        </w:rPr>
        <w:t xml:space="preserve">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F17B8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 xml:space="preserve"> </w:t>
      </w:r>
      <w:r w:rsidR="00470015">
        <w:rPr>
          <w:sz w:val="16"/>
          <w:szCs w:val="16"/>
          <w:lang w:val="ru-RU"/>
        </w:rPr>
        <w:t>Н</w:t>
      </w:r>
      <w:proofErr w:type="spellStart"/>
      <w:r w:rsidRPr="005F3805">
        <w:rPr>
          <w:sz w:val="16"/>
          <w:szCs w:val="16"/>
        </w:rPr>
        <w:t>аправленность</w:t>
      </w:r>
      <w:proofErr w:type="spellEnd"/>
      <w:r w:rsidRPr="005F3805">
        <w:rPr>
          <w:sz w:val="16"/>
          <w:szCs w:val="16"/>
        </w:rPr>
        <w:t xml:space="preserve"> (профиль) «</w:t>
      </w:r>
      <w:r>
        <w:rPr>
          <w:sz w:val="16"/>
          <w:szCs w:val="16"/>
          <w:u w:val="single"/>
        </w:rPr>
        <w:t xml:space="preserve">Городской кадастр» </w:t>
      </w:r>
    </w:p>
    <w:p w:rsidR="00F17B85" w:rsidRDefault="00F17B85" w:rsidP="00F17B85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 w:rsidR="00D23ED0">
        <w:rPr>
          <w:sz w:val="16"/>
          <w:szCs w:val="16"/>
          <w:lang w:val="ru-RU"/>
        </w:rPr>
        <w:t>202</w:t>
      </w:r>
      <w:r w:rsidR="00E7766E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/ </w:t>
      </w:r>
      <w:r w:rsidR="00D23ED0">
        <w:rPr>
          <w:sz w:val="16"/>
          <w:szCs w:val="16"/>
          <w:lang w:val="ru-RU"/>
        </w:rPr>
        <w:t>202</w:t>
      </w:r>
      <w:r w:rsidR="00E7766E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8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"/>
        <w:gridCol w:w="444"/>
        <w:gridCol w:w="7"/>
        <w:gridCol w:w="414"/>
        <w:gridCol w:w="7"/>
        <w:gridCol w:w="551"/>
        <w:gridCol w:w="7"/>
        <w:gridCol w:w="3917"/>
        <w:gridCol w:w="3884"/>
        <w:gridCol w:w="6"/>
      </w:tblGrid>
      <w:tr w:rsidR="00F17B85" w:rsidRPr="00C22116" w:rsidTr="00121C4D">
        <w:trPr>
          <w:gridAfter w:val="1"/>
          <w:wAfter w:w="3" w:type="pct"/>
          <w:cantSplit/>
          <w:trHeight w:val="2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E7766E">
              <w:rPr>
                <w:rFonts w:ascii="Times New Roman" w:hAnsi="Times New Roman"/>
                <w:b/>
                <w:sz w:val="12"/>
                <w:szCs w:val="10"/>
              </w:rPr>
              <w:t>4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121C4D">
        <w:trPr>
          <w:gridAfter w:val="1"/>
          <w:wAfter w:w="3" w:type="pct"/>
          <w:cantSplit/>
          <w:trHeight w:val="2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0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170484" w:rsidRPr="00C22116" w:rsidTr="00121C4D">
        <w:trPr>
          <w:gridAfter w:val="1"/>
          <w:wAfter w:w="3" w:type="pct"/>
          <w:cantSplit/>
          <w:trHeight w:val="273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170484" w:rsidRPr="00BD615D" w:rsidRDefault="00170484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170484" w:rsidRPr="00BD615D" w:rsidRDefault="00E7766E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19</w:t>
            </w:r>
            <w:r w:rsidR="00170484"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70484" w:rsidRPr="00C22116" w:rsidRDefault="00170484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170484" w:rsidRPr="00C22116" w:rsidRDefault="00170484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170484" w:rsidRPr="002B64D6" w:rsidRDefault="00170484" w:rsidP="00E7615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F11E6C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F11E6C" w:rsidRPr="00EA4AE9" w:rsidRDefault="00F11E6C" w:rsidP="00A0414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История России (Лекции)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 w:rsidR="00EA4AE9"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F11E6C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F11E6C" w:rsidRPr="00EA4AE9" w:rsidRDefault="00F11E6C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История России (Лекции)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 w:rsidR="00EA4AE9"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F11E6C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F11E6C" w:rsidRPr="00EA4AE9" w:rsidRDefault="00F11E6C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История России (Практические)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 w:rsidR="00EA4AE9"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F11E6C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F11E6C" w:rsidRPr="00EA4AE9" w:rsidRDefault="00F11E6C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История России (Практические)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 w:rsidR="00EA4AE9"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F11E6C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F11E6C" w:rsidRPr="009B12C5" w:rsidRDefault="00F11E6C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11E6C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1E6C" w:rsidRPr="008E5923" w:rsidRDefault="00F11E6C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F11E6C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F11E6C" w:rsidRPr="00BD615D" w:rsidRDefault="00F11E6C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20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F11E6C" w:rsidRPr="00C16CD7" w:rsidRDefault="00F11E6C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1E6C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F11E6C" w:rsidRPr="00870D51" w:rsidRDefault="00C16CD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История России (Лекции)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Е.В. 2-210</w:t>
            </w:r>
          </w:p>
        </w:tc>
      </w:tr>
      <w:tr w:rsidR="00F11E6C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F11E6C" w:rsidRPr="00870D51" w:rsidRDefault="00F11E6C" w:rsidP="002B64D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История России (Лекции)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 w:rsidR="00C16CD7" w:rsidRPr="00870D51"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F11E6C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F11E6C" w:rsidRPr="00BD615D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1E6C" w:rsidRPr="00C22116" w:rsidRDefault="00F11E6C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F11E6C" w:rsidRPr="00870D51" w:rsidRDefault="00C16CD7" w:rsidP="002B64D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История России (Практические)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Е.В. 2-210</w:t>
            </w:r>
          </w:p>
        </w:tc>
      </w:tr>
      <w:tr w:rsidR="00C16CD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16CD7" w:rsidRPr="00BD615D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16CD7" w:rsidRPr="00870D51" w:rsidRDefault="00C16CD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70D51">
              <w:rPr>
                <w:rFonts w:ascii="Times New Roman" w:hAnsi="Times New Roman"/>
                <w:sz w:val="16"/>
                <w:szCs w:val="16"/>
              </w:rPr>
              <w:t xml:space="preserve">История России (Практические) доц. </w:t>
            </w:r>
            <w:proofErr w:type="spellStart"/>
            <w:r w:rsidRPr="00870D51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870D51">
              <w:rPr>
                <w:rFonts w:ascii="Times New Roman" w:hAnsi="Times New Roman"/>
                <w:sz w:val="16"/>
                <w:szCs w:val="16"/>
              </w:rPr>
              <w:t xml:space="preserve"> Е.В. 2-210</w:t>
            </w:r>
          </w:p>
        </w:tc>
      </w:tr>
      <w:tr w:rsidR="00C16CD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16CD7" w:rsidRPr="00BD615D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16CD7" w:rsidRPr="00C16CD7" w:rsidRDefault="00C16CD7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6CD7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16CD7" w:rsidRPr="00BD615D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C16CD7" w:rsidRPr="00C16CD7" w:rsidRDefault="00C16CD7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6CD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16CD7" w:rsidRPr="00BD615D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C16CD7" w:rsidRPr="00BD615D" w:rsidRDefault="00C16CD7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21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C16CD7" w:rsidRPr="00002719" w:rsidRDefault="00C16CD7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C16CD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C16CD7" w:rsidRPr="00BD615D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C16CD7" w:rsidRPr="00C22116" w:rsidRDefault="00C16CD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C16CD7" w:rsidRPr="00EA4AE9" w:rsidRDefault="00C16CD7" w:rsidP="002B64D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История России (Лекции)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 w:rsidR="00EA4AE9"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EA4AE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EA4AE9" w:rsidRPr="00BD615D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EA4AE9" w:rsidRPr="00EA4AE9" w:rsidRDefault="00EA4AE9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История России (Практические)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EA4AE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EA4AE9" w:rsidRPr="00BD615D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EA4AE9" w:rsidRPr="00EA4AE9" w:rsidRDefault="00EA4AE9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История России (Практические)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EA4AE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EA4AE9" w:rsidRPr="00BD615D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EA4AE9" w:rsidRPr="00EA4AE9" w:rsidRDefault="00EA4AE9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EA4AE9">
              <w:rPr>
                <w:rFonts w:ascii="Times New Roman" w:hAnsi="Times New Roman"/>
                <w:sz w:val="16"/>
                <w:szCs w:val="16"/>
              </w:rPr>
              <w:t xml:space="preserve">История России (Практические) доц. </w:t>
            </w:r>
            <w:proofErr w:type="spellStart"/>
            <w:r w:rsidRPr="00EA4AE9">
              <w:rPr>
                <w:rFonts w:ascii="Times New Roman" w:hAnsi="Times New Roman"/>
                <w:sz w:val="16"/>
                <w:szCs w:val="16"/>
              </w:rPr>
              <w:t>Камаева</w:t>
            </w:r>
            <w:proofErr w:type="spellEnd"/>
            <w:r w:rsidRPr="00EA4AE9">
              <w:rPr>
                <w:rFonts w:ascii="Times New Roman" w:hAnsi="Times New Roman"/>
                <w:sz w:val="16"/>
                <w:szCs w:val="16"/>
              </w:rPr>
              <w:t xml:space="preserve"> Е.В.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2-210</w:t>
            </w:r>
          </w:p>
        </w:tc>
      </w:tr>
      <w:tr w:rsidR="00EA4AE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EA4AE9" w:rsidRPr="00BD615D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EA4AE9" w:rsidRPr="00002719" w:rsidRDefault="00EA4AE9" w:rsidP="002B64D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EA4AE9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EA4AE9" w:rsidRPr="00BD615D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EA4AE9" w:rsidRPr="008E5DC4" w:rsidRDefault="00EA4AE9" w:rsidP="00C76CB0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EA4AE9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EA4AE9" w:rsidRPr="00BD615D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EA4AE9" w:rsidRPr="00BD615D" w:rsidRDefault="00EA4AE9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22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EA4AE9" w:rsidRPr="00C22116" w:rsidRDefault="00EA4AE9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EA4AE9" w:rsidRPr="00C16CD7" w:rsidRDefault="00EA4AE9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Городской кадастр недвижимости и застроенных территорий (Лекции) доц. Кульков А.А. </w:t>
            </w:r>
            <w:r>
              <w:rPr>
                <w:rFonts w:ascii="Times New Roman" w:hAnsi="Times New Roman"/>
                <w:sz w:val="16"/>
                <w:szCs w:val="16"/>
              </w:rPr>
              <w:t>4-208</w:t>
            </w: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2B64D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>Городской кадастр недвижимости и застроенных территорий (Лекции) доц. Кульков А.А.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4-208</w:t>
            </w: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2B64D6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Городской кадастр недвижимости и застроенных территорий (Практические) доц.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Белай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О.С.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4-208</w:t>
            </w:r>
          </w:p>
        </w:tc>
      </w:tr>
      <w:tr w:rsidR="00A04147" w:rsidRPr="006B3209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Городской кадастр недвижимости и застроенных территорий (Практические) доц.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Белай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О.С.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4-208</w:t>
            </w:r>
          </w:p>
        </w:tc>
      </w:tr>
      <w:tr w:rsidR="00A04147" w:rsidRPr="006B3209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04147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A04147" w:rsidRPr="00BD615D" w:rsidRDefault="00A04147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23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6B3209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6B3209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1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A04147" w:rsidRPr="00484A4A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04147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6B3209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6B3209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Картография (Практические) проф.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Гатиятуллин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М.Х.  5-301</w:t>
            </w:r>
          </w:p>
        </w:tc>
      </w:tr>
      <w:tr w:rsidR="00A04147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Картография (Практические) проф.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Гатиятуллин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М.Х.  5-301</w:t>
            </w:r>
          </w:p>
        </w:tc>
      </w:tr>
      <w:tr w:rsidR="00A04147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Картография (Практические) проф.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Гатиятуллин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М.Х.  5-301</w:t>
            </w:r>
          </w:p>
        </w:tc>
      </w:tr>
      <w:tr w:rsidR="00A04147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Городской кадастр недвижимости и застроенных территорий (Практические) доц.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Белай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О.С.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4-208</w:t>
            </w:r>
          </w:p>
        </w:tc>
      </w:tr>
      <w:tr w:rsidR="00A04147" w:rsidRPr="00C22116" w:rsidTr="00C46DC0">
        <w:trPr>
          <w:gridBefore w:val="1"/>
          <w:wBefore w:w="5" w:type="pct"/>
          <w:cantSplit/>
          <w:trHeight w:val="24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Городской кадастр недвижимости и застроенных территорий  (КОНСУЛЬТАЦИЯ) доц. Кульков А.А. </w:t>
            </w:r>
            <w:r>
              <w:rPr>
                <w:rFonts w:ascii="Times New Roman" w:hAnsi="Times New Roman"/>
                <w:sz w:val="16"/>
                <w:szCs w:val="16"/>
              </w:rPr>
              <w:t>4-208</w:t>
            </w:r>
          </w:p>
        </w:tc>
      </w:tr>
      <w:tr w:rsidR="00A04147" w:rsidRPr="00C22116" w:rsidTr="00C46DC0">
        <w:trPr>
          <w:gridBefore w:val="1"/>
          <w:wBefore w:w="5" w:type="pct"/>
          <w:cantSplit/>
          <w:trHeight w:val="230"/>
          <w:jc w:val="center"/>
        </w:trPr>
        <w:tc>
          <w:tcPr>
            <w:tcW w:w="244" w:type="pct"/>
            <w:gridSpan w:val="2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56004D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1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A04147" w:rsidRPr="0041523B" w:rsidRDefault="00A04147" w:rsidP="00E8664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BD615D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A04147" w:rsidRPr="00BD615D" w:rsidRDefault="00A04147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24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2" w:type="pct"/>
            <w:gridSpan w:val="3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A04147" w:rsidRPr="00002719" w:rsidRDefault="00A04147" w:rsidP="002B64D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C22116" w:rsidRDefault="00A04147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Элективные курсы по физической культуре и спорту (Практические) ст. преп.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Тазиева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З.Н. СК «ТЭЗУЧЕ»</w:t>
            </w: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C22116" w:rsidRDefault="00A04147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A04147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A04147">
              <w:rPr>
                <w:rFonts w:ascii="Times New Roman" w:hAnsi="Times New Roman"/>
                <w:sz w:val="16"/>
                <w:szCs w:val="16"/>
              </w:rPr>
              <w:t xml:space="preserve">Элективные курсы по физической культуре и спорту (Практические) ст. преп. </w:t>
            </w:r>
            <w:proofErr w:type="spellStart"/>
            <w:r w:rsidRPr="00A04147">
              <w:rPr>
                <w:rFonts w:ascii="Times New Roman" w:hAnsi="Times New Roman"/>
                <w:sz w:val="16"/>
                <w:szCs w:val="16"/>
              </w:rPr>
              <w:t>Тазиева</w:t>
            </w:r>
            <w:proofErr w:type="spellEnd"/>
            <w:r w:rsidRPr="00A04147">
              <w:rPr>
                <w:rFonts w:ascii="Times New Roman" w:hAnsi="Times New Roman"/>
                <w:sz w:val="16"/>
                <w:szCs w:val="16"/>
              </w:rPr>
              <w:t xml:space="preserve"> З.Н. СК «ТЭЗУЧЕ»</w:t>
            </w: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C22116" w:rsidRDefault="00A04147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484A4A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C22116" w:rsidRDefault="00A04147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484A4A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04147" w:rsidRPr="00C22116" w:rsidTr="00121C4D">
        <w:trPr>
          <w:gridAfter w:val="1"/>
          <w:wAfter w:w="3" w:type="pct"/>
          <w:cantSplit/>
          <w:trHeight w:val="240"/>
          <w:jc w:val="center"/>
        </w:trPr>
        <w:tc>
          <w:tcPr>
            <w:tcW w:w="245" w:type="pct"/>
            <w:gridSpan w:val="2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C22116" w:rsidRDefault="00A04147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04147" w:rsidRPr="00484A4A" w:rsidRDefault="00A04147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04147" w:rsidRPr="00C22116" w:rsidTr="00121C4D">
        <w:trPr>
          <w:gridAfter w:val="1"/>
          <w:wAfter w:w="3" w:type="pct"/>
          <w:cantSplit/>
          <w:trHeight w:val="230"/>
          <w:jc w:val="center"/>
        </w:trPr>
        <w:tc>
          <w:tcPr>
            <w:tcW w:w="245" w:type="pct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04147" w:rsidRPr="00C22116" w:rsidRDefault="00A04147" w:rsidP="00DC6250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04147" w:rsidRPr="00C22116" w:rsidRDefault="00A04147" w:rsidP="00DC625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2" w:type="pct"/>
            <w:gridSpan w:val="3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A04147" w:rsidRPr="00484A4A" w:rsidRDefault="00A04147" w:rsidP="002B64D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</w:tbl>
    <w:p w:rsidR="00F17B85" w:rsidRDefault="00F17B85" w:rsidP="00F17B85">
      <w:pPr>
        <w:pStyle w:val="1"/>
        <w:jc w:val="left"/>
        <w:rPr>
          <w:sz w:val="16"/>
          <w:szCs w:val="16"/>
        </w:rPr>
      </w:pPr>
    </w:p>
    <w:p w:rsidR="00A14111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</w:t>
      </w:r>
    </w:p>
    <w:p w:rsidR="00895D03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</w:t>
      </w:r>
    </w:p>
    <w:p w:rsidR="00F17B85" w:rsidRPr="00E96BEF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F17B85" w:rsidRPr="00C22116" w:rsidTr="0056004D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C2211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17B85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4E3C57" w:rsidRPr="00C22116" w:rsidRDefault="004E3C57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4E3C57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_________________ / Р.М.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F17B85" w:rsidRPr="00C22116" w:rsidRDefault="00F17B85" w:rsidP="0056004D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F17B85" w:rsidRPr="005F3805" w:rsidRDefault="00F17B85" w:rsidP="00895D03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lastRenderedPageBreak/>
        <w:t>КАЗАНСКИЙ  ГОСУДАРСТВЕН</w:t>
      </w:r>
      <w:r>
        <w:rPr>
          <w:sz w:val="16"/>
          <w:szCs w:val="16"/>
          <w:lang w:val="ru-RU"/>
        </w:rPr>
        <w:t>Н</w:t>
      </w:r>
      <w:r w:rsidRPr="005F3805">
        <w:rPr>
          <w:sz w:val="16"/>
          <w:szCs w:val="16"/>
        </w:rPr>
        <w:t>ЫЙ  АРХИТЕКТУРНО-СТРОИТЕЛЬНЫЙ  УНИВЕРСИТЕТ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A04147" w:rsidRDefault="00A04147" w:rsidP="00F17B85">
      <w:pPr>
        <w:pStyle w:val="1"/>
        <w:jc w:val="right"/>
        <w:rPr>
          <w:sz w:val="16"/>
          <w:szCs w:val="16"/>
          <w:lang w:val="ru-RU"/>
        </w:rPr>
      </w:pP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У Т В Е Р Ж Д А Ю</w:t>
      </w:r>
    </w:p>
    <w:p w:rsidR="00F17B85" w:rsidRPr="005F3805" w:rsidRDefault="00F17B85" w:rsidP="00F17B85">
      <w:pPr>
        <w:spacing w:after="0" w:line="240" w:lineRule="auto"/>
        <w:jc w:val="right"/>
        <w:rPr>
          <w:rFonts w:ascii="Times New Roman" w:hAnsi="Times New Roman"/>
          <w:b/>
          <w:sz w:val="16"/>
          <w:szCs w:val="16"/>
        </w:rPr>
      </w:pPr>
      <w:r w:rsidRPr="005F3805">
        <w:rPr>
          <w:rFonts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 w:rsidR="00F17B85" w:rsidRPr="005F3805" w:rsidRDefault="00F17B85" w:rsidP="00F17B85">
      <w:pPr>
        <w:pStyle w:val="1"/>
        <w:jc w:val="left"/>
        <w:rPr>
          <w:sz w:val="16"/>
          <w:szCs w:val="16"/>
        </w:rPr>
      </w:pPr>
      <w:r w:rsidRPr="005F3805">
        <w:rPr>
          <w:sz w:val="16"/>
          <w:szCs w:val="16"/>
        </w:rPr>
        <w:t xml:space="preserve">с </w:t>
      </w:r>
      <w:r w:rsidR="00D23ED0">
        <w:rPr>
          <w:sz w:val="16"/>
          <w:szCs w:val="16"/>
          <w:lang w:val="ru-RU"/>
        </w:rPr>
        <w:t>1</w:t>
      </w:r>
      <w:r w:rsidR="00E7766E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>.0</w:t>
      </w:r>
      <w:r>
        <w:rPr>
          <w:sz w:val="16"/>
          <w:szCs w:val="16"/>
        </w:rPr>
        <w:t xml:space="preserve">1. – </w:t>
      </w:r>
      <w:r w:rsidR="00E7766E">
        <w:rPr>
          <w:sz w:val="16"/>
          <w:szCs w:val="16"/>
          <w:lang w:val="ru-RU"/>
        </w:rPr>
        <w:t>30</w:t>
      </w:r>
      <w:r>
        <w:rPr>
          <w:sz w:val="16"/>
          <w:szCs w:val="16"/>
        </w:rPr>
        <w:t>.0</w:t>
      </w:r>
      <w:r w:rsidR="00E7766E">
        <w:rPr>
          <w:sz w:val="16"/>
          <w:szCs w:val="16"/>
          <w:lang w:val="ru-RU"/>
        </w:rPr>
        <w:t>1</w:t>
      </w:r>
      <w:r>
        <w:rPr>
          <w:sz w:val="16"/>
          <w:szCs w:val="16"/>
        </w:rPr>
        <w:t>.</w:t>
      </w:r>
      <w:r w:rsidR="00D23ED0">
        <w:rPr>
          <w:sz w:val="16"/>
          <w:szCs w:val="16"/>
          <w:lang w:val="ru-RU"/>
        </w:rPr>
        <w:t>2</w:t>
      </w:r>
      <w:r w:rsidR="00E7766E">
        <w:rPr>
          <w:sz w:val="16"/>
          <w:szCs w:val="16"/>
          <w:lang w:val="ru-RU"/>
        </w:rPr>
        <w:t>6</w:t>
      </w:r>
      <w:r>
        <w:rPr>
          <w:sz w:val="16"/>
          <w:szCs w:val="16"/>
        </w:rPr>
        <w:t>. (</w:t>
      </w:r>
      <w:r w:rsidR="00F62007">
        <w:rPr>
          <w:sz w:val="16"/>
          <w:szCs w:val="16"/>
          <w:lang w:val="ru-RU"/>
        </w:rPr>
        <w:t>20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дн</w:t>
      </w:r>
      <w:proofErr w:type="spellEnd"/>
      <w:r>
        <w:rPr>
          <w:sz w:val="16"/>
          <w:szCs w:val="16"/>
        </w:rPr>
        <w:t>.)</w:t>
      </w:r>
      <w:r w:rsidRPr="005F3805">
        <w:rPr>
          <w:sz w:val="16"/>
          <w:szCs w:val="16"/>
        </w:rPr>
        <w:t xml:space="preserve">                           </w:t>
      </w:r>
      <w:r>
        <w:rPr>
          <w:sz w:val="16"/>
          <w:szCs w:val="16"/>
        </w:rPr>
        <w:t xml:space="preserve">  </w:t>
      </w:r>
      <w:r w:rsidRPr="005F3805">
        <w:rPr>
          <w:sz w:val="16"/>
          <w:szCs w:val="16"/>
        </w:rPr>
        <w:t xml:space="preserve">                                                                                                  </w:t>
      </w:r>
      <w:r>
        <w:rPr>
          <w:sz w:val="16"/>
          <w:szCs w:val="16"/>
        </w:rPr>
        <w:t xml:space="preserve">                      </w:t>
      </w:r>
      <w:r w:rsidRPr="005F3805">
        <w:rPr>
          <w:sz w:val="16"/>
          <w:szCs w:val="16"/>
        </w:rPr>
        <w:t xml:space="preserve">    </w:t>
      </w:r>
      <w:r w:rsidR="000B1C74">
        <w:rPr>
          <w:sz w:val="16"/>
          <w:szCs w:val="16"/>
          <w:lang w:val="ru-RU"/>
        </w:rPr>
        <w:t xml:space="preserve">         </w:t>
      </w:r>
      <w:r w:rsidRPr="005F3805">
        <w:rPr>
          <w:sz w:val="16"/>
          <w:szCs w:val="16"/>
        </w:rPr>
        <w:t xml:space="preserve"> ________________</w:t>
      </w:r>
      <w:proofErr w:type="spellStart"/>
      <w:r w:rsidRPr="005F3805">
        <w:rPr>
          <w:sz w:val="16"/>
          <w:szCs w:val="16"/>
        </w:rPr>
        <w:t>И.Э.Вильданов</w:t>
      </w:r>
      <w:proofErr w:type="spellEnd"/>
      <w:r w:rsidRPr="005F3805">
        <w:rPr>
          <w:sz w:val="16"/>
          <w:szCs w:val="16"/>
        </w:rPr>
        <w:t xml:space="preserve">                                                     </w:t>
      </w:r>
    </w:p>
    <w:p w:rsidR="00F17B85" w:rsidRPr="005F3805" w:rsidRDefault="00F17B85" w:rsidP="00F17B85">
      <w:pPr>
        <w:pStyle w:val="1"/>
        <w:jc w:val="right"/>
        <w:rPr>
          <w:sz w:val="16"/>
          <w:szCs w:val="16"/>
        </w:rPr>
      </w:pPr>
      <w:r w:rsidRPr="005F3805">
        <w:rPr>
          <w:sz w:val="16"/>
          <w:szCs w:val="16"/>
        </w:rPr>
        <w:t>“____” _______________20___ г.</w:t>
      </w:r>
    </w:p>
    <w:p w:rsidR="00F17B85" w:rsidRPr="005F3805" w:rsidRDefault="00F17B85" w:rsidP="00F17B85">
      <w:pPr>
        <w:pStyle w:val="1"/>
        <w:rPr>
          <w:sz w:val="16"/>
          <w:szCs w:val="16"/>
        </w:rPr>
      </w:pPr>
    </w:p>
    <w:p w:rsidR="00F17B85" w:rsidRPr="005F3805" w:rsidRDefault="00F17B85" w:rsidP="00F17B85">
      <w:pPr>
        <w:pStyle w:val="1"/>
        <w:rPr>
          <w:sz w:val="16"/>
          <w:szCs w:val="16"/>
        </w:rPr>
      </w:pPr>
      <w:r w:rsidRPr="005F3805">
        <w:rPr>
          <w:sz w:val="16"/>
          <w:szCs w:val="16"/>
        </w:rPr>
        <w:t>Р А С П И С А Н И Е</w:t>
      </w:r>
    </w:p>
    <w:p w:rsidR="00F17B85" w:rsidRPr="005F3805" w:rsidRDefault="00F17B85" w:rsidP="00F17B85">
      <w:pPr>
        <w:pStyle w:val="1"/>
        <w:rPr>
          <w:sz w:val="16"/>
          <w:szCs w:val="16"/>
          <w:u w:val="single"/>
        </w:rPr>
      </w:pPr>
      <w:r w:rsidRPr="005F3805">
        <w:rPr>
          <w:sz w:val="16"/>
          <w:szCs w:val="16"/>
        </w:rPr>
        <w:t>уч</w:t>
      </w:r>
      <w:r>
        <w:rPr>
          <w:sz w:val="16"/>
          <w:szCs w:val="16"/>
        </w:rPr>
        <w:t xml:space="preserve">ебных  занятий  для студентов  </w:t>
      </w:r>
      <w:r w:rsidR="00F62007">
        <w:rPr>
          <w:sz w:val="16"/>
          <w:szCs w:val="16"/>
          <w:lang w:val="ru-RU"/>
        </w:rPr>
        <w:t>2</w:t>
      </w:r>
      <w:r w:rsidRPr="005F3805">
        <w:rPr>
          <w:sz w:val="16"/>
          <w:szCs w:val="16"/>
        </w:rPr>
        <w:t xml:space="preserve">  курса  </w:t>
      </w:r>
      <w:r w:rsidRPr="00B74704">
        <w:rPr>
          <w:sz w:val="16"/>
          <w:szCs w:val="16"/>
          <w:u w:val="single"/>
        </w:rPr>
        <w:t>Института экономики и управления в строительстве</w:t>
      </w:r>
      <w:r w:rsidRPr="00BE29B9">
        <w:rPr>
          <w:b w:val="0"/>
          <w:u w:val="single"/>
        </w:rPr>
        <w:t xml:space="preserve"> </w:t>
      </w:r>
      <w:r w:rsidRPr="00213314">
        <w:rPr>
          <w:b w:val="0"/>
        </w:rPr>
        <w:t xml:space="preserve"> </w:t>
      </w:r>
    </w:p>
    <w:p w:rsidR="00474685" w:rsidRDefault="00474685" w:rsidP="00F17B85">
      <w:pPr>
        <w:pStyle w:val="1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Н</w:t>
      </w:r>
      <w:proofErr w:type="spellStart"/>
      <w:r w:rsidR="00F17B85" w:rsidRPr="005F3805">
        <w:rPr>
          <w:sz w:val="16"/>
          <w:szCs w:val="16"/>
        </w:rPr>
        <w:t>аправление</w:t>
      </w:r>
      <w:proofErr w:type="spellEnd"/>
      <w:r w:rsidR="00F17B85" w:rsidRPr="005F3805">
        <w:rPr>
          <w:sz w:val="16"/>
          <w:szCs w:val="16"/>
        </w:rPr>
        <w:t xml:space="preserve"> подготовки </w:t>
      </w:r>
      <w:r w:rsidR="00131958">
        <w:rPr>
          <w:sz w:val="16"/>
          <w:szCs w:val="16"/>
        </w:rPr>
        <w:t>21.03.0</w:t>
      </w:r>
      <w:r w:rsidR="00131958">
        <w:rPr>
          <w:sz w:val="16"/>
          <w:szCs w:val="16"/>
          <w:lang w:val="ru-RU"/>
        </w:rPr>
        <w:t>2</w:t>
      </w:r>
      <w:r w:rsidR="00131958" w:rsidRPr="005F3805">
        <w:rPr>
          <w:sz w:val="16"/>
          <w:szCs w:val="16"/>
        </w:rPr>
        <w:t xml:space="preserve"> </w:t>
      </w:r>
      <w:r w:rsidR="00131958">
        <w:rPr>
          <w:sz w:val="16"/>
          <w:szCs w:val="16"/>
          <w:lang w:val="ru-RU"/>
        </w:rPr>
        <w:t>Землеустройство и кадастры</w:t>
      </w:r>
    </w:p>
    <w:p w:rsidR="00F17B85" w:rsidRDefault="00474685" w:rsidP="00F17B85">
      <w:pPr>
        <w:pStyle w:val="1"/>
        <w:rPr>
          <w:sz w:val="16"/>
          <w:szCs w:val="16"/>
          <w:u w:val="single"/>
        </w:rPr>
      </w:pPr>
      <w:r>
        <w:rPr>
          <w:sz w:val="16"/>
          <w:szCs w:val="16"/>
          <w:lang w:val="ru-RU"/>
        </w:rPr>
        <w:t>Н</w:t>
      </w:r>
      <w:proofErr w:type="spellStart"/>
      <w:r w:rsidR="00F17B85" w:rsidRPr="005F3805">
        <w:rPr>
          <w:sz w:val="16"/>
          <w:szCs w:val="16"/>
        </w:rPr>
        <w:t>аправленность</w:t>
      </w:r>
      <w:proofErr w:type="spellEnd"/>
      <w:r w:rsidR="00F17B85" w:rsidRPr="005F3805">
        <w:rPr>
          <w:sz w:val="16"/>
          <w:szCs w:val="16"/>
        </w:rPr>
        <w:t xml:space="preserve"> (профиль) «</w:t>
      </w:r>
      <w:r w:rsidR="00F17B85">
        <w:rPr>
          <w:sz w:val="16"/>
          <w:szCs w:val="16"/>
          <w:u w:val="single"/>
        </w:rPr>
        <w:t xml:space="preserve">Городской кадастр» </w:t>
      </w:r>
    </w:p>
    <w:p w:rsidR="00F17B85" w:rsidRDefault="00F17B85" w:rsidP="00F17B85">
      <w:pPr>
        <w:pStyle w:val="1"/>
        <w:rPr>
          <w:sz w:val="16"/>
          <w:szCs w:val="16"/>
        </w:rPr>
      </w:pPr>
      <w:r>
        <w:rPr>
          <w:sz w:val="16"/>
          <w:szCs w:val="16"/>
        </w:rPr>
        <w:t xml:space="preserve">заочного отделения на зимнюю сессию  </w:t>
      </w:r>
      <w:r w:rsidR="00D23ED0">
        <w:rPr>
          <w:sz w:val="16"/>
          <w:szCs w:val="16"/>
          <w:lang w:val="ru-RU"/>
        </w:rPr>
        <w:t>202</w:t>
      </w:r>
      <w:r w:rsidR="00E7766E">
        <w:rPr>
          <w:sz w:val="16"/>
          <w:szCs w:val="16"/>
          <w:lang w:val="ru-RU"/>
        </w:rPr>
        <w:t>5</w:t>
      </w:r>
      <w:r>
        <w:rPr>
          <w:sz w:val="16"/>
          <w:szCs w:val="16"/>
        </w:rPr>
        <w:t xml:space="preserve"> / </w:t>
      </w:r>
      <w:r w:rsidR="00D23ED0">
        <w:rPr>
          <w:sz w:val="16"/>
          <w:szCs w:val="16"/>
          <w:lang w:val="ru-RU"/>
        </w:rPr>
        <w:t>202</w:t>
      </w:r>
      <w:r w:rsidR="00E7766E">
        <w:rPr>
          <w:sz w:val="16"/>
          <w:szCs w:val="16"/>
          <w:lang w:val="ru-RU"/>
        </w:rPr>
        <w:t>6</w:t>
      </w:r>
      <w:r w:rsidRPr="005F3805">
        <w:rPr>
          <w:sz w:val="16"/>
          <w:szCs w:val="16"/>
        </w:rPr>
        <w:t xml:space="preserve"> учебного года.</w:t>
      </w:r>
    </w:p>
    <w:tbl>
      <w:tblPr>
        <w:tblW w:w="4279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"/>
        <w:gridCol w:w="421"/>
        <w:gridCol w:w="558"/>
        <w:gridCol w:w="3924"/>
        <w:gridCol w:w="3883"/>
      </w:tblGrid>
      <w:tr w:rsidR="00F17B85" w:rsidRPr="00C22116" w:rsidTr="0056004D">
        <w:trPr>
          <w:cantSplit/>
          <w:trHeight w:val="2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Дата</w:t>
            </w:r>
          </w:p>
        </w:tc>
        <w:tc>
          <w:tcPr>
            <w:tcW w:w="228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Номер</w:t>
            </w:r>
          </w:p>
        </w:tc>
        <w:tc>
          <w:tcPr>
            <w:tcW w:w="302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Время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</w:tcBorders>
            <w:shd w:val="clear" w:color="FFFFFF" w:fill="auto"/>
            <w:vAlign w:val="center"/>
          </w:tcPr>
          <w:p w:rsidR="00F17B85" w:rsidRPr="00BD615D" w:rsidRDefault="00101AAB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2"/>
                <w:szCs w:val="10"/>
              </w:rPr>
              <w:t>2</w:t>
            </w:r>
            <w:r w:rsidR="00E7766E">
              <w:rPr>
                <w:rFonts w:ascii="Times New Roman" w:hAnsi="Times New Roman"/>
                <w:b/>
                <w:sz w:val="12"/>
                <w:szCs w:val="10"/>
              </w:rPr>
              <w:t>4</w:t>
            </w:r>
            <w:r w:rsidR="00F17B85" w:rsidRPr="00BD615D">
              <w:rPr>
                <w:rFonts w:ascii="Times New Roman" w:hAnsi="Times New Roman"/>
                <w:b/>
                <w:sz w:val="12"/>
                <w:szCs w:val="10"/>
              </w:rPr>
              <w:t>ЗК01з</w:t>
            </w:r>
          </w:p>
        </w:tc>
      </w:tr>
      <w:tr w:rsidR="00F17B85" w:rsidRPr="00C22116" w:rsidTr="0056004D">
        <w:trPr>
          <w:cantSplit/>
          <w:trHeight w:val="2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302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1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1</w:t>
            </w:r>
          </w:p>
        </w:tc>
        <w:tc>
          <w:tcPr>
            <w:tcW w:w="2102" w:type="pct"/>
            <w:tcBorders>
              <w:top w:val="single" w:sz="4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F17B85" w:rsidRPr="00BD615D" w:rsidRDefault="00F17B85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Подгруппа 2</w:t>
            </w:r>
          </w:p>
        </w:tc>
      </w:tr>
      <w:tr w:rsidR="00870D51" w:rsidRPr="00C22116" w:rsidTr="0056004D">
        <w:trPr>
          <w:cantSplit/>
          <w:trHeight w:val="273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Понедельник </w:t>
            </w:r>
          </w:p>
          <w:p w:rsidR="00870D51" w:rsidRPr="00BD615D" w:rsidRDefault="00870D51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26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 xml:space="preserve">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70D51" w:rsidRPr="00E7615F" w:rsidRDefault="00870D51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70D51" w:rsidRPr="00E7615F" w:rsidRDefault="00870D51" w:rsidP="00A04147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E7615F" w:rsidRDefault="00870D51" w:rsidP="00E8664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8E73F5" w:rsidRDefault="00870D51" w:rsidP="001E5FB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895D03" w:rsidRDefault="00870D51" w:rsidP="0041523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895D03">
              <w:rPr>
                <w:rFonts w:ascii="Times New Roman" w:hAnsi="Times New Roman"/>
                <w:sz w:val="16"/>
                <w:szCs w:val="16"/>
              </w:rPr>
              <w:t xml:space="preserve">Информационные технологии в профессиональной деятельности (ЭКЗАМЕН) доц. </w:t>
            </w:r>
            <w:proofErr w:type="spellStart"/>
            <w:r w:rsidRPr="00895D03">
              <w:rPr>
                <w:rFonts w:ascii="Times New Roman" w:hAnsi="Times New Roman"/>
                <w:sz w:val="16"/>
                <w:szCs w:val="16"/>
              </w:rPr>
              <w:t>Марданшин</w:t>
            </w:r>
            <w:proofErr w:type="spellEnd"/>
            <w:r w:rsidRPr="00895D03">
              <w:rPr>
                <w:rFonts w:ascii="Times New Roman" w:hAnsi="Times New Roman"/>
                <w:sz w:val="16"/>
                <w:szCs w:val="16"/>
              </w:rPr>
              <w:t xml:space="preserve"> Р.Г.</w:t>
            </w:r>
            <w:r w:rsidR="00895D03">
              <w:rPr>
                <w:rFonts w:ascii="Times New Roman" w:hAnsi="Times New Roman"/>
                <w:sz w:val="16"/>
                <w:szCs w:val="16"/>
              </w:rPr>
              <w:t xml:space="preserve"> 4-306</w:t>
            </w: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41523B" w:rsidRDefault="00870D51" w:rsidP="0041523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56004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70D51" w:rsidRPr="008E06DB" w:rsidRDefault="00870D51" w:rsidP="00121C4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Вторник</w:t>
            </w:r>
          </w:p>
          <w:p w:rsidR="00870D51" w:rsidRPr="00BD615D" w:rsidRDefault="00870D51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 xml:space="preserve">27 </w:t>
            </w: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70D51" w:rsidRPr="0056004D" w:rsidRDefault="00870D51" w:rsidP="002A7AC2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0"/>
                <w:szCs w:val="10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top w:val="single" w:sz="4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70D51" w:rsidRPr="00002719" w:rsidRDefault="00870D51" w:rsidP="00002719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9E5870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170484" w:rsidRDefault="00870D51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895D03" w:rsidRDefault="00870D51" w:rsidP="003C6A8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895D03">
              <w:rPr>
                <w:rFonts w:ascii="Times New Roman" w:hAnsi="Times New Roman"/>
                <w:sz w:val="16"/>
                <w:szCs w:val="16"/>
              </w:rPr>
              <w:t xml:space="preserve">Основы землеустройства (ЭКЗАМЕН) доц. </w:t>
            </w:r>
            <w:proofErr w:type="spellStart"/>
            <w:r w:rsidRPr="00895D03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Pr="00895D03">
              <w:rPr>
                <w:rFonts w:ascii="Times New Roman" w:hAnsi="Times New Roman"/>
                <w:sz w:val="16"/>
                <w:szCs w:val="16"/>
              </w:rPr>
              <w:t xml:space="preserve"> Э.И. 2-507</w:t>
            </w: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B4500F" w:rsidRDefault="00870D51" w:rsidP="003C6A8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D21B2E" w:rsidRDefault="00870D51" w:rsidP="00E8664B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70D51" w:rsidRPr="00551D3A" w:rsidRDefault="00870D51" w:rsidP="00E8664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Среда</w:t>
            </w:r>
          </w:p>
          <w:p w:rsidR="00870D51" w:rsidRPr="00BD615D" w:rsidRDefault="00870D51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28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70D51" w:rsidRPr="00EE28B5" w:rsidRDefault="00870D51" w:rsidP="00A64B2E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D21B2E" w:rsidRDefault="00870D51" w:rsidP="00987FC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551D3A" w:rsidRDefault="00870D51" w:rsidP="00987FC6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2D2F17" w:rsidRDefault="00870D51" w:rsidP="0000271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 xml:space="preserve">Городской кадастр недвижимости и застроенных территорий (ЭКЗАМЕН) доц. Кульков А.А. </w:t>
            </w:r>
            <w:r w:rsidR="002D2F17" w:rsidRPr="002D2F17">
              <w:rPr>
                <w:rFonts w:ascii="Times New Roman" w:hAnsi="Times New Roman"/>
                <w:sz w:val="16"/>
                <w:szCs w:val="16"/>
              </w:rPr>
              <w:t>4-213</w:t>
            </w: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123731" w:rsidRDefault="00870D51" w:rsidP="00A64B2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  <w:highlight w:val="yellow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123731" w:rsidRDefault="00870D51" w:rsidP="00A64B2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F0000"/>
                <w:sz w:val="10"/>
                <w:szCs w:val="10"/>
              </w:rPr>
            </w:pPr>
          </w:p>
        </w:tc>
      </w:tr>
      <w:tr w:rsidR="00870D51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70D51" w:rsidRPr="008E06DB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Четверг</w:t>
            </w:r>
          </w:p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29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70D51" w:rsidRPr="008E06DB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9:40:00 - 11:10:00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2D2F17" w:rsidRDefault="00870D51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2D2F17" w:rsidRDefault="002D2F1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 xml:space="preserve">Строительные материалы (Лекции) доц. </w:t>
            </w:r>
            <w:proofErr w:type="spellStart"/>
            <w:r w:rsidRPr="002D2F17">
              <w:rPr>
                <w:rFonts w:ascii="Times New Roman" w:hAnsi="Times New Roman"/>
                <w:sz w:val="16"/>
                <w:szCs w:val="16"/>
              </w:rPr>
              <w:t>Халиуллин</w:t>
            </w:r>
            <w:proofErr w:type="spellEnd"/>
            <w:r w:rsidRPr="002D2F17">
              <w:rPr>
                <w:rFonts w:ascii="Times New Roman" w:hAnsi="Times New Roman"/>
                <w:sz w:val="16"/>
                <w:szCs w:val="16"/>
              </w:rPr>
              <w:t xml:space="preserve"> М.И.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2-506</w:t>
            </w: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2D2F17" w:rsidRDefault="00870D51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 xml:space="preserve">Правовое регулирование в отрасли. Коррупционные риски (Лекции) доц. Андреева С.А. </w:t>
            </w:r>
            <w:r w:rsidR="002D2F17">
              <w:rPr>
                <w:rFonts w:ascii="Times New Roman" w:hAnsi="Times New Roman"/>
                <w:sz w:val="16"/>
                <w:szCs w:val="16"/>
              </w:rPr>
              <w:t>2-011 НОЦ «Основы»</w:t>
            </w: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2D2F17" w:rsidRDefault="002D2F17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 xml:space="preserve">Информационное моделирование в землеустройстве и кадастрах (Лекции) доц. </w:t>
            </w:r>
            <w:proofErr w:type="spellStart"/>
            <w:r w:rsidRPr="002D2F17">
              <w:rPr>
                <w:rFonts w:ascii="Times New Roman" w:hAnsi="Times New Roman"/>
                <w:sz w:val="16"/>
                <w:szCs w:val="16"/>
              </w:rPr>
              <w:t>Шагиахметова</w:t>
            </w:r>
            <w:proofErr w:type="spellEnd"/>
            <w:r w:rsidRPr="002D2F17">
              <w:rPr>
                <w:rFonts w:ascii="Times New Roman" w:hAnsi="Times New Roman"/>
                <w:sz w:val="16"/>
                <w:szCs w:val="16"/>
              </w:rPr>
              <w:t xml:space="preserve"> Э.И.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2-507</w:t>
            </w: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870D51" w:rsidRPr="002D2F17" w:rsidRDefault="002D2F17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 xml:space="preserve">Математическая обработка геодезических измерений (Лекции) ст. преп. </w:t>
            </w:r>
            <w:proofErr w:type="spellStart"/>
            <w:r w:rsidRPr="002D2F17">
              <w:rPr>
                <w:rFonts w:ascii="Times New Roman" w:hAnsi="Times New Roman"/>
                <w:sz w:val="16"/>
                <w:szCs w:val="16"/>
              </w:rPr>
              <w:t>Ахмадишин</w:t>
            </w:r>
            <w:proofErr w:type="spellEnd"/>
            <w:r w:rsidRPr="002D2F17">
              <w:rPr>
                <w:rFonts w:ascii="Times New Roman" w:hAnsi="Times New Roman"/>
                <w:sz w:val="16"/>
                <w:szCs w:val="16"/>
              </w:rPr>
              <w:t xml:space="preserve"> Л.Р.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2-507</w:t>
            </w:r>
          </w:p>
        </w:tc>
      </w:tr>
      <w:tr w:rsidR="00870D51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870D51" w:rsidRPr="00A76332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870D51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870D51" w:rsidRPr="00BD615D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Пятница</w:t>
            </w:r>
          </w:p>
          <w:p w:rsidR="00870D51" w:rsidRPr="00BD615D" w:rsidRDefault="00870D51" w:rsidP="00E7766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30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70D51" w:rsidRPr="00C22116" w:rsidRDefault="00870D5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8:00:00 - 9:30:00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870D51" w:rsidRPr="00484A4A" w:rsidRDefault="00870D51" w:rsidP="00484A4A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BD615D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2D2F17" w:rsidRDefault="00A14111" w:rsidP="00A1411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 xml:space="preserve">Экономика (Лекции) доц. Ильина Е.В. </w:t>
            </w:r>
            <w:r>
              <w:rPr>
                <w:rFonts w:ascii="Times New Roman" w:hAnsi="Times New Roman"/>
                <w:sz w:val="16"/>
                <w:szCs w:val="16"/>
              </w:rPr>
              <w:t>2-214А</w:t>
            </w: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BD615D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11:45:00 - 13:15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2D2F17" w:rsidRDefault="00A14111" w:rsidP="00A1411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>Философия (Лекции) доц. Прохоров-</w:t>
            </w:r>
            <w:proofErr w:type="spellStart"/>
            <w:r w:rsidRPr="002D2F17">
              <w:rPr>
                <w:rFonts w:ascii="Times New Roman" w:hAnsi="Times New Roman"/>
                <w:sz w:val="16"/>
                <w:szCs w:val="16"/>
              </w:rPr>
              <w:t>Малясов</w:t>
            </w:r>
            <w:proofErr w:type="spellEnd"/>
            <w:r w:rsidRPr="002D2F17">
              <w:rPr>
                <w:rFonts w:ascii="Times New Roman" w:hAnsi="Times New Roman"/>
                <w:sz w:val="16"/>
                <w:szCs w:val="16"/>
              </w:rPr>
              <w:t xml:space="preserve"> Г.С.</w:t>
            </w:r>
            <w:r>
              <w:rPr>
                <w:rFonts w:ascii="Times New Roman" w:hAnsi="Times New Roman"/>
                <w:sz w:val="16"/>
                <w:szCs w:val="16"/>
              </w:rPr>
              <w:t>2-210</w:t>
            </w: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BD615D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–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Default="00A14111" w:rsidP="00A14111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 xml:space="preserve">Основные механизмы финансирования строительства объектов недвижимости (Лекции) </w:t>
            </w:r>
          </w:p>
          <w:p w:rsidR="00A14111" w:rsidRPr="00D62AC5" w:rsidRDefault="00A14111" w:rsidP="00A14111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D2F17">
              <w:rPr>
                <w:rFonts w:ascii="Times New Roman" w:hAnsi="Times New Roman"/>
                <w:sz w:val="16"/>
                <w:szCs w:val="16"/>
              </w:rPr>
              <w:t xml:space="preserve">доц. </w:t>
            </w:r>
            <w:proofErr w:type="spellStart"/>
            <w:r w:rsidRPr="002D2F17">
              <w:rPr>
                <w:rFonts w:ascii="Times New Roman" w:hAnsi="Times New Roman"/>
                <w:sz w:val="16"/>
                <w:szCs w:val="16"/>
              </w:rPr>
              <w:t>Ажимова</w:t>
            </w:r>
            <w:proofErr w:type="spellEnd"/>
            <w:r w:rsidRPr="002D2F17">
              <w:rPr>
                <w:rFonts w:ascii="Times New Roman" w:hAnsi="Times New Roman"/>
                <w:sz w:val="16"/>
                <w:szCs w:val="16"/>
              </w:rPr>
              <w:t xml:space="preserve"> Л.И.</w:t>
            </w:r>
            <w:r>
              <w:rPr>
                <w:rFonts w:ascii="Times New Roman" w:hAnsi="Times New Roman"/>
                <w:sz w:val="16"/>
                <w:szCs w:val="16"/>
              </w:rPr>
              <w:t>2-214А</w:t>
            </w: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BD615D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–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D62AC5" w:rsidRDefault="00A14111" w:rsidP="00A04147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BD615D" w:rsidRDefault="00A14111" w:rsidP="00472057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–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56056B" w:rsidRDefault="00A14111" w:rsidP="003948D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14111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BD615D" w:rsidRDefault="00A14111" w:rsidP="00472057">
            <w:pPr>
              <w:spacing w:after="0" w:line="240" w:lineRule="auto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–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A14111" w:rsidRPr="0041523B" w:rsidRDefault="00A14111" w:rsidP="003948D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4"/>
                <w:szCs w:val="14"/>
              </w:rPr>
            </w:pP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 w:val="restart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BD615D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 w:rsidRPr="00BD615D">
              <w:rPr>
                <w:rFonts w:ascii="Times New Roman" w:hAnsi="Times New Roman"/>
                <w:b/>
                <w:sz w:val="10"/>
                <w:szCs w:val="10"/>
              </w:rPr>
              <w:t>Суббота</w:t>
            </w:r>
          </w:p>
          <w:p w:rsidR="00A14111" w:rsidRPr="00BD615D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  <w:r>
              <w:rPr>
                <w:rFonts w:ascii="Times New Roman" w:hAnsi="Times New Roman"/>
                <w:b/>
                <w:sz w:val="10"/>
                <w:szCs w:val="10"/>
              </w:rPr>
              <w:t>31 января</w:t>
            </w:r>
          </w:p>
        </w:tc>
        <w:tc>
          <w:tcPr>
            <w:tcW w:w="22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1</w:t>
            </w:r>
          </w:p>
        </w:tc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 xml:space="preserve">8:00:00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 xml:space="preserve"> 9:30:00</w:t>
            </w:r>
          </w:p>
        </w:tc>
        <w:tc>
          <w:tcPr>
            <w:tcW w:w="4226" w:type="pct"/>
            <w:gridSpan w:val="2"/>
            <w:tcBorders>
              <w:top w:val="single" w:sz="8" w:space="0" w:color="auto"/>
              <w:left w:val="single" w:sz="8" w:space="0" w:color="auto"/>
            </w:tcBorders>
            <w:shd w:val="clear" w:color="FFFFFF" w:fill="auto"/>
            <w:vAlign w:val="center"/>
          </w:tcPr>
          <w:p w:rsidR="00A14111" w:rsidRPr="00E350EB" w:rsidRDefault="00A14111" w:rsidP="008F3499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C22116" w:rsidRDefault="00A14111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2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 xml:space="preserve">9:40:00 </w:t>
            </w:r>
            <w:r>
              <w:rPr>
                <w:rFonts w:ascii="Times New Roman" w:hAnsi="Times New Roman"/>
                <w:sz w:val="10"/>
                <w:szCs w:val="10"/>
              </w:rPr>
              <w:t>–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 xml:space="preserve"> 11:10:00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E350EB" w:rsidRDefault="00A14111" w:rsidP="008F349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C22116" w:rsidRDefault="00A14111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3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11:45:00 – 13:15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7362EB" w:rsidRDefault="00A14111" w:rsidP="00E7615F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C22116" w:rsidRDefault="00A14111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4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13:50:00 - 15:2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D62AC5" w:rsidRDefault="00A14111" w:rsidP="003948D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C22116" w:rsidRDefault="00A14111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5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15:30:00 - 17:0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D62AC5" w:rsidRDefault="00A14111" w:rsidP="003948D8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0"/>
                <w:szCs w:val="10"/>
              </w:rPr>
            </w:pPr>
          </w:p>
        </w:tc>
      </w:tr>
      <w:tr w:rsidR="00A14111" w:rsidRPr="00C22116" w:rsidTr="0056004D">
        <w:trPr>
          <w:cantSplit/>
          <w:trHeight w:val="240"/>
          <w:jc w:val="center"/>
        </w:trPr>
        <w:tc>
          <w:tcPr>
            <w:tcW w:w="244" w:type="pct"/>
            <w:vMerge/>
            <w:tcBorders>
              <w:bottom w:val="single" w:sz="4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C22116" w:rsidRDefault="00A14111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6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17:10:00 - 18:4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</w:tcBorders>
            <w:shd w:val="clear" w:color="FFFFFF" w:fill="auto"/>
            <w:vAlign w:val="center"/>
          </w:tcPr>
          <w:p w:rsidR="00A14111" w:rsidRPr="00227E48" w:rsidRDefault="00A14111" w:rsidP="0041523B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  <w:tr w:rsidR="00A14111" w:rsidRPr="00C22116" w:rsidTr="0056004D">
        <w:trPr>
          <w:cantSplit/>
          <w:trHeight w:val="230"/>
          <w:jc w:val="center"/>
        </w:trPr>
        <w:tc>
          <w:tcPr>
            <w:tcW w:w="244" w:type="pct"/>
            <w:vMerge/>
            <w:tcBorders>
              <w:bottom w:val="single" w:sz="8" w:space="0" w:color="auto"/>
              <w:right w:val="single" w:sz="8" w:space="0" w:color="auto"/>
            </w:tcBorders>
            <w:shd w:val="clear" w:color="FFFFFF" w:fill="auto"/>
            <w:textDirection w:val="btLr"/>
            <w:vAlign w:val="center"/>
          </w:tcPr>
          <w:p w:rsidR="00A14111" w:rsidRPr="00C22116" w:rsidRDefault="00A14111" w:rsidP="00472057">
            <w:pPr>
              <w:spacing w:after="0" w:line="240" w:lineRule="auto"/>
              <w:rPr>
                <w:rFonts w:ascii="Times New Roman" w:hAnsi="Times New Roman"/>
                <w:sz w:val="10"/>
                <w:szCs w:val="10"/>
              </w:rPr>
            </w:pPr>
          </w:p>
        </w:tc>
        <w:tc>
          <w:tcPr>
            <w:tcW w:w="2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 w:rsidRPr="00C22116">
              <w:rPr>
                <w:rFonts w:ascii="Times New Roman" w:hAnsi="Times New Roman"/>
                <w:sz w:val="10"/>
                <w:szCs w:val="10"/>
              </w:rPr>
              <w:t>7</w:t>
            </w:r>
          </w:p>
        </w:tc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A14111" w:rsidRPr="00C22116" w:rsidRDefault="00A14111" w:rsidP="00472057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>18:50:00 - 20:2</w:t>
            </w:r>
            <w:r w:rsidRPr="00C22116">
              <w:rPr>
                <w:rFonts w:ascii="Times New Roman" w:hAnsi="Times New Roman"/>
                <w:sz w:val="10"/>
                <w:szCs w:val="10"/>
              </w:rPr>
              <w:t>0:00</w:t>
            </w:r>
          </w:p>
        </w:tc>
        <w:tc>
          <w:tcPr>
            <w:tcW w:w="4226" w:type="pct"/>
            <w:gridSpan w:val="2"/>
            <w:tcBorders>
              <w:left w:val="single" w:sz="8" w:space="0" w:color="auto"/>
              <w:bottom w:val="single" w:sz="8" w:space="0" w:color="auto"/>
            </w:tcBorders>
            <w:shd w:val="clear" w:color="FFFFFF" w:fill="auto"/>
            <w:vAlign w:val="center"/>
          </w:tcPr>
          <w:p w:rsidR="00A14111" w:rsidRPr="00D62AC5" w:rsidRDefault="00A14111" w:rsidP="003948D8">
            <w:pPr>
              <w:spacing w:after="0" w:line="24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</w:p>
        </w:tc>
      </w:tr>
    </w:tbl>
    <w:p w:rsidR="00F17B85" w:rsidRDefault="00F17B85" w:rsidP="00F17B85">
      <w:pPr>
        <w:pStyle w:val="1"/>
        <w:jc w:val="left"/>
        <w:rPr>
          <w:sz w:val="16"/>
          <w:szCs w:val="16"/>
        </w:rPr>
      </w:pPr>
    </w:p>
    <w:p w:rsidR="00F17B85" w:rsidRPr="00E96BEF" w:rsidRDefault="00F17B85" w:rsidP="00F17B85">
      <w:pPr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</w:t>
      </w:r>
      <w:r w:rsidRPr="00E96BEF">
        <w:rPr>
          <w:rFonts w:ascii="Times New Roman" w:hAnsi="Times New Roman"/>
          <w:sz w:val="16"/>
          <w:szCs w:val="16"/>
        </w:rPr>
        <w:t>С О Г Л А С О В А Н О:</w:t>
      </w:r>
    </w:p>
    <w:tbl>
      <w:tblPr>
        <w:tblW w:w="1119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8"/>
        <w:gridCol w:w="294"/>
        <w:gridCol w:w="3583"/>
        <w:gridCol w:w="322"/>
        <w:gridCol w:w="3412"/>
      </w:tblGrid>
      <w:tr w:rsidR="00F17B85" w:rsidRPr="00C22116" w:rsidTr="0056004D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</w:tcPr>
          <w:p w:rsidR="000B1C74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C22116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C22116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Директор ИЭУ</w:t>
            </w:r>
            <w:r w:rsidRPr="00C22116">
              <w:rPr>
                <w:rFonts w:ascii="Times New Roman" w:hAnsi="Times New Roman"/>
                <w:sz w:val="16"/>
                <w:szCs w:val="16"/>
              </w:rPr>
              <w:t>С</w:t>
            </w:r>
          </w:p>
          <w:p w:rsidR="00F17B85" w:rsidRPr="00C22116" w:rsidRDefault="00F17B85" w:rsidP="000B1C74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_________________ / Р.М. 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Сиразетдинов</w:t>
            </w:r>
            <w:proofErr w:type="spellEnd"/>
            <w:r w:rsidRPr="00C22116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  <w:p w:rsidR="00F17B85" w:rsidRPr="00C22116" w:rsidRDefault="00F17B85" w:rsidP="0056004D">
            <w:pPr>
              <w:spacing w:before="20" w:after="20"/>
              <w:ind w:left="-113" w:right="-113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  <w:p w:rsidR="00F17B85" w:rsidRPr="00C22116" w:rsidRDefault="00F17B85" w:rsidP="0056004D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F17B85" w:rsidRDefault="00F17B85" w:rsidP="00ED6925">
      <w:pPr>
        <w:pStyle w:val="1"/>
        <w:jc w:val="left"/>
        <w:rPr>
          <w:sz w:val="16"/>
          <w:szCs w:val="16"/>
          <w:lang w:val="ru-RU"/>
        </w:rPr>
      </w:pPr>
    </w:p>
    <w:p w:rsidR="00D23ED0" w:rsidRDefault="00D23ED0" w:rsidP="00ED6925">
      <w:pPr>
        <w:pStyle w:val="1"/>
        <w:jc w:val="left"/>
        <w:rPr>
          <w:sz w:val="16"/>
          <w:szCs w:val="16"/>
          <w:lang w:val="ru-RU"/>
        </w:rPr>
      </w:pPr>
    </w:p>
    <w:p w:rsidR="00D23ED0" w:rsidRDefault="00D23ED0" w:rsidP="00ED6925">
      <w:pPr>
        <w:pStyle w:val="1"/>
        <w:jc w:val="left"/>
        <w:rPr>
          <w:sz w:val="16"/>
          <w:szCs w:val="16"/>
          <w:lang w:val="ru-RU"/>
        </w:rPr>
      </w:pPr>
    </w:p>
    <w:p w:rsidR="00D67845" w:rsidRDefault="00D67845" w:rsidP="00ED6925">
      <w:pPr>
        <w:pStyle w:val="1"/>
        <w:jc w:val="left"/>
        <w:rPr>
          <w:sz w:val="16"/>
          <w:szCs w:val="16"/>
          <w:lang w:val="ru-RU"/>
        </w:rPr>
      </w:pPr>
    </w:p>
    <w:p w:rsidR="00227E48" w:rsidRDefault="00227E48" w:rsidP="00ED6925">
      <w:pPr>
        <w:pStyle w:val="1"/>
        <w:jc w:val="left"/>
        <w:rPr>
          <w:sz w:val="16"/>
          <w:szCs w:val="16"/>
          <w:lang w:val="ru-RU"/>
        </w:rPr>
      </w:pPr>
    </w:p>
    <w:p w:rsidR="00D23ED0" w:rsidRDefault="00D23ED0" w:rsidP="00D23ED0">
      <w:pPr>
        <w:pStyle w:val="1"/>
        <w:jc w:val="left"/>
        <w:rPr>
          <w:sz w:val="16"/>
          <w:szCs w:val="16"/>
        </w:rPr>
      </w:pPr>
    </w:p>
    <w:sectPr w:rsidR="00D23ED0" w:rsidSect="00EE6FD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D2C"/>
    <w:rsid w:val="0000243B"/>
    <w:rsid w:val="00002719"/>
    <w:rsid w:val="000058C8"/>
    <w:rsid w:val="00005BB2"/>
    <w:rsid w:val="000123F7"/>
    <w:rsid w:val="00013195"/>
    <w:rsid w:val="00027207"/>
    <w:rsid w:val="00033FBB"/>
    <w:rsid w:val="000419E1"/>
    <w:rsid w:val="00042699"/>
    <w:rsid w:val="00055FB6"/>
    <w:rsid w:val="0007171C"/>
    <w:rsid w:val="000724CD"/>
    <w:rsid w:val="000732A1"/>
    <w:rsid w:val="00081A04"/>
    <w:rsid w:val="0009514F"/>
    <w:rsid w:val="000A2293"/>
    <w:rsid w:val="000B0801"/>
    <w:rsid w:val="000B099F"/>
    <w:rsid w:val="000B1C74"/>
    <w:rsid w:val="000B74C0"/>
    <w:rsid w:val="000C1CCF"/>
    <w:rsid w:val="000C2AFD"/>
    <w:rsid w:val="000C74B8"/>
    <w:rsid w:val="000D1298"/>
    <w:rsid w:val="000D1B20"/>
    <w:rsid w:val="000D6596"/>
    <w:rsid w:val="000D7EE9"/>
    <w:rsid w:val="000E604D"/>
    <w:rsid w:val="000F2B79"/>
    <w:rsid w:val="000F5511"/>
    <w:rsid w:val="000F65A3"/>
    <w:rsid w:val="00100573"/>
    <w:rsid w:val="00101AAB"/>
    <w:rsid w:val="00102D3F"/>
    <w:rsid w:val="00103253"/>
    <w:rsid w:val="0010436E"/>
    <w:rsid w:val="001131E4"/>
    <w:rsid w:val="00121C4D"/>
    <w:rsid w:val="00123307"/>
    <w:rsid w:val="00123731"/>
    <w:rsid w:val="00127B5C"/>
    <w:rsid w:val="00131958"/>
    <w:rsid w:val="0013579F"/>
    <w:rsid w:val="001365DD"/>
    <w:rsid w:val="0014013B"/>
    <w:rsid w:val="0014422D"/>
    <w:rsid w:val="00145C3B"/>
    <w:rsid w:val="001526A1"/>
    <w:rsid w:val="001606BF"/>
    <w:rsid w:val="00162C2C"/>
    <w:rsid w:val="00166C61"/>
    <w:rsid w:val="00170484"/>
    <w:rsid w:val="00180A42"/>
    <w:rsid w:val="00183ED8"/>
    <w:rsid w:val="00185F81"/>
    <w:rsid w:val="001940A8"/>
    <w:rsid w:val="00194404"/>
    <w:rsid w:val="00195CC3"/>
    <w:rsid w:val="001A0AFA"/>
    <w:rsid w:val="001A254B"/>
    <w:rsid w:val="001A469A"/>
    <w:rsid w:val="001A61C9"/>
    <w:rsid w:val="001B330B"/>
    <w:rsid w:val="001B38FE"/>
    <w:rsid w:val="001B3F00"/>
    <w:rsid w:val="001B50AC"/>
    <w:rsid w:val="001B655E"/>
    <w:rsid w:val="001C14D8"/>
    <w:rsid w:val="001D5AB4"/>
    <w:rsid w:val="001D6B01"/>
    <w:rsid w:val="001D7A6F"/>
    <w:rsid w:val="001E0E97"/>
    <w:rsid w:val="001E1F5E"/>
    <w:rsid w:val="001E5678"/>
    <w:rsid w:val="001E5FBE"/>
    <w:rsid w:val="001E77BC"/>
    <w:rsid w:val="001F2C4F"/>
    <w:rsid w:val="002024DF"/>
    <w:rsid w:val="002045FA"/>
    <w:rsid w:val="002140C2"/>
    <w:rsid w:val="002173D4"/>
    <w:rsid w:val="00224FB7"/>
    <w:rsid w:val="002251EE"/>
    <w:rsid w:val="00226338"/>
    <w:rsid w:val="00227651"/>
    <w:rsid w:val="00227E48"/>
    <w:rsid w:val="00252C78"/>
    <w:rsid w:val="00254594"/>
    <w:rsid w:val="0026551E"/>
    <w:rsid w:val="0027346B"/>
    <w:rsid w:val="00277D66"/>
    <w:rsid w:val="002849AD"/>
    <w:rsid w:val="00285318"/>
    <w:rsid w:val="002871B2"/>
    <w:rsid w:val="00287936"/>
    <w:rsid w:val="00293649"/>
    <w:rsid w:val="00295C1D"/>
    <w:rsid w:val="002A7AC2"/>
    <w:rsid w:val="002B64D6"/>
    <w:rsid w:val="002D2F17"/>
    <w:rsid w:val="002E0693"/>
    <w:rsid w:val="002E3358"/>
    <w:rsid w:val="002F7E1F"/>
    <w:rsid w:val="003069F2"/>
    <w:rsid w:val="003165B0"/>
    <w:rsid w:val="00321147"/>
    <w:rsid w:val="0033369D"/>
    <w:rsid w:val="00334B11"/>
    <w:rsid w:val="00336DC2"/>
    <w:rsid w:val="003412D8"/>
    <w:rsid w:val="0034639C"/>
    <w:rsid w:val="00347E3C"/>
    <w:rsid w:val="00355E7C"/>
    <w:rsid w:val="00361BC4"/>
    <w:rsid w:val="00367FEC"/>
    <w:rsid w:val="00376B04"/>
    <w:rsid w:val="00385F21"/>
    <w:rsid w:val="0038661D"/>
    <w:rsid w:val="0039280D"/>
    <w:rsid w:val="003948D8"/>
    <w:rsid w:val="003A0386"/>
    <w:rsid w:val="003A06BD"/>
    <w:rsid w:val="003A0DA7"/>
    <w:rsid w:val="003A7FA4"/>
    <w:rsid w:val="003B1B0F"/>
    <w:rsid w:val="003B4D7C"/>
    <w:rsid w:val="003B5FEE"/>
    <w:rsid w:val="003C12E8"/>
    <w:rsid w:val="003C4635"/>
    <w:rsid w:val="003C6A89"/>
    <w:rsid w:val="003D22FA"/>
    <w:rsid w:val="003E34D9"/>
    <w:rsid w:val="003E3760"/>
    <w:rsid w:val="003E536E"/>
    <w:rsid w:val="003F25A9"/>
    <w:rsid w:val="003F5ACF"/>
    <w:rsid w:val="003F72E3"/>
    <w:rsid w:val="00405ECF"/>
    <w:rsid w:val="004065F3"/>
    <w:rsid w:val="00407A7E"/>
    <w:rsid w:val="004100B4"/>
    <w:rsid w:val="00411644"/>
    <w:rsid w:val="0041523B"/>
    <w:rsid w:val="00422502"/>
    <w:rsid w:val="00422659"/>
    <w:rsid w:val="00426B27"/>
    <w:rsid w:val="00426D9E"/>
    <w:rsid w:val="00432954"/>
    <w:rsid w:val="0043425F"/>
    <w:rsid w:val="00434921"/>
    <w:rsid w:val="00457B90"/>
    <w:rsid w:val="00461AAE"/>
    <w:rsid w:val="00467DDE"/>
    <w:rsid w:val="00470015"/>
    <w:rsid w:val="00472057"/>
    <w:rsid w:val="00474685"/>
    <w:rsid w:val="00482A81"/>
    <w:rsid w:val="00484A4A"/>
    <w:rsid w:val="00484ECD"/>
    <w:rsid w:val="004916ED"/>
    <w:rsid w:val="004935F3"/>
    <w:rsid w:val="004A104C"/>
    <w:rsid w:val="004A16FE"/>
    <w:rsid w:val="004A4DA1"/>
    <w:rsid w:val="004A5D91"/>
    <w:rsid w:val="004C143F"/>
    <w:rsid w:val="004D5235"/>
    <w:rsid w:val="004E3C57"/>
    <w:rsid w:val="004E4344"/>
    <w:rsid w:val="004F56D3"/>
    <w:rsid w:val="00502425"/>
    <w:rsid w:val="0050312E"/>
    <w:rsid w:val="00510B0C"/>
    <w:rsid w:val="00523A7E"/>
    <w:rsid w:val="0053110E"/>
    <w:rsid w:val="005346ED"/>
    <w:rsid w:val="00543116"/>
    <w:rsid w:val="005441D4"/>
    <w:rsid w:val="00551D3A"/>
    <w:rsid w:val="0056004D"/>
    <w:rsid w:val="0056056B"/>
    <w:rsid w:val="005664CF"/>
    <w:rsid w:val="00566514"/>
    <w:rsid w:val="00566634"/>
    <w:rsid w:val="00566D9A"/>
    <w:rsid w:val="00575016"/>
    <w:rsid w:val="00577F8D"/>
    <w:rsid w:val="005916B1"/>
    <w:rsid w:val="00593A4A"/>
    <w:rsid w:val="005A34E2"/>
    <w:rsid w:val="005A48C0"/>
    <w:rsid w:val="005A6D2B"/>
    <w:rsid w:val="005C0954"/>
    <w:rsid w:val="005C4461"/>
    <w:rsid w:val="005D31AF"/>
    <w:rsid w:val="005D7D24"/>
    <w:rsid w:val="005E41B1"/>
    <w:rsid w:val="005E45E9"/>
    <w:rsid w:val="005F3805"/>
    <w:rsid w:val="005F7863"/>
    <w:rsid w:val="006052D0"/>
    <w:rsid w:val="00606C64"/>
    <w:rsid w:val="00613C75"/>
    <w:rsid w:val="0061408B"/>
    <w:rsid w:val="00620CC6"/>
    <w:rsid w:val="0062592C"/>
    <w:rsid w:val="006333B4"/>
    <w:rsid w:val="00646B96"/>
    <w:rsid w:val="00687210"/>
    <w:rsid w:val="00690F74"/>
    <w:rsid w:val="006913E0"/>
    <w:rsid w:val="006A028C"/>
    <w:rsid w:val="006A0905"/>
    <w:rsid w:val="006A2635"/>
    <w:rsid w:val="006A2A59"/>
    <w:rsid w:val="006A3374"/>
    <w:rsid w:val="006B3209"/>
    <w:rsid w:val="006C08F1"/>
    <w:rsid w:val="006C2ED1"/>
    <w:rsid w:val="006C5433"/>
    <w:rsid w:val="006D0F6E"/>
    <w:rsid w:val="006E5B72"/>
    <w:rsid w:val="006E7DDC"/>
    <w:rsid w:val="006F5F9A"/>
    <w:rsid w:val="007222D0"/>
    <w:rsid w:val="00722B2F"/>
    <w:rsid w:val="007253D6"/>
    <w:rsid w:val="007276D8"/>
    <w:rsid w:val="00731F6C"/>
    <w:rsid w:val="007362EB"/>
    <w:rsid w:val="00737F7D"/>
    <w:rsid w:val="00753192"/>
    <w:rsid w:val="00755D74"/>
    <w:rsid w:val="00757B51"/>
    <w:rsid w:val="0076144C"/>
    <w:rsid w:val="00762D21"/>
    <w:rsid w:val="007644EA"/>
    <w:rsid w:val="0076487C"/>
    <w:rsid w:val="00764BC3"/>
    <w:rsid w:val="0078524D"/>
    <w:rsid w:val="007916F4"/>
    <w:rsid w:val="0079774F"/>
    <w:rsid w:val="007B157D"/>
    <w:rsid w:val="007B5F79"/>
    <w:rsid w:val="007C17F7"/>
    <w:rsid w:val="007C6B65"/>
    <w:rsid w:val="007D5436"/>
    <w:rsid w:val="007D5A95"/>
    <w:rsid w:val="007E50B6"/>
    <w:rsid w:val="007E6B54"/>
    <w:rsid w:val="00802801"/>
    <w:rsid w:val="00815537"/>
    <w:rsid w:val="00820AFB"/>
    <w:rsid w:val="00830675"/>
    <w:rsid w:val="00832FF8"/>
    <w:rsid w:val="00833982"/>
    <w:rsid w:val="00834951"/>
    <w:rsid w:val="00837B65"/>
    <w:rsid w:val="00840CFA"/>
    <w:rsid w:val="00840FAA"/>
    <w:rsid w:val="0085012A"/>
    <w:rsid w:val="008511A7"/>
    <w:rsid w:val="00866CB0"/>
    <w:rsid w:val="00870D51"/>
    <w:rsid w:val="00875FBA"/>
    <w:rsid w:val="00881C96"/>
    <w:rsid w:val="008838B3"/>
    <w:rsid w:val="00885E04"/>
    <w:rsid w:val="00887CA0"/>
    <w:rsid w:val="00890A62"/>
    <w:rsid w:val="00895D03"/>
    <w:rsid w:val="008B2A24"/>
    <w:rsid w:val="008B2F4D"/>
    <w:rsid w:val="008C0E26"/>
    <w:rsid w:val="008C29C2"/>
    <w:rsid w:val="008C2C27"/>
    <w:rsid w:val="008D2D87"/>
    <w:rsid w:val="008D6BFD"/>
    <w:rsid w:val="008E06DB"/>
    <w:rsid w:val="008E1E4E"/>
    <w:rsid w:val="008E4738"/>
    <w:rsid w:val="008E5923"/>
    <w:rsid w:val="008E5DC4"/>
    <w:rsid w:val="008E73F5"/>
    <w:rsid w:val="008E7C87"/>
    <w:rsid w:val="008F0E57"/>
    <w:rsid w:val="008F2475"/>
    <w:rsid w:val="008F3499"/>
    <w:rsid w:val="008F4E94"/>
    <w:rsid w:val="00906659"/>
    <w:rsid w:val="00911827"/>
    <w:rsid w:val="00922564"/>
    <w:rsid w:val="00941AA0"/>
    <w:rsid w:val="00947FB8"/>
    <w:rsid w:val="00955632"/>
    <w:rsid w:val="009613E9"/>
    <w:rsid w:val="009632A1"/>
    <w:rsid w:val="00966A97"/>
    <w:rsid w:val="00967183"/>
    <w:rsid w:val="00984DB8"/>
    <w:rsid w:val="00987FC6"/>
    <w:rsid w:val="00992A2C"/>
    <w:rsid w:val="009942D3"/>
    <w:rsid w:val="00994C28"/>
    <w:rsid w:val="009A3261"/>
    <w:rsid w:val="009B12C5"/>
    <w:rsid w:val="009B35C0"/>
    <w:rsid w:val="009B751C"/>
    <w:rsid w:val="009C6597"/>
    <w:rsid w:val="009D03FF"/>
    <w:rsid w:val="009D18CD"/>
    <w:rsid w:val="009E483E"/>
    <w:rsid w:val="009E4D9E"/>
    <w:rsid w:val="009E5870"/>
    <w:rsid w:val="00A04147"/>
    <w:rsid w:val="00A0671C"/>
    <w:rsid w:val="00A14111"/>
    <w:rsid w:val="00A247B2"/>
    <w:rsid w:val="00A30365"/>
    <w:rsid w:val="00A37FD3"/>
    <w:rsid w:val="00A44377"/>
    <w:rsid w:val="00A46A1F"/>
    <w:rsid w:val="00A47651"/>
    <w:rsid w:val="00A47B7E"/>
    <w:rsid w:val="00A47DCE"/>
    <w:rsid w:val="00A50A5B"/>
    <w:rsid w:val="00A53991"/>
    <w:rsid w:val="00A61602"/>
    <w:rsid w:val="00A6173E"/>
    <w:rsid w:val="00A622E2"/>
    <w:rsid w:val="00A64B2E"/>
    <w:rsid w:val="00A75D18"/>
    <w:rsid w:val="00A76332"/>
    <w:rsid w:val="00A8370F"/>
    <w:rsid w:val="00A91262"/>
    <w:rsid w:val="00AA1907"/>
    <w:rsid w:val="00AB0B5A"/>
    <w:rsid w:val="00AB3B72"/>
    <w:rsid w:val="00AB5ED1"/>
    <w:rsid w:val="00AB606F"/>
    <w:rsid w:val="00AC340F"/>
    <w:rsid w:val="00AD1630"/>
    <w:rsid w:val="00AE3A1C"/>
    <w:rsid w:val="00AE6429"/>
    <w:rsid w:val="00AF42E1"/>
    <w:rsid w:val="00B06BA9"/>
    <w:rsid w:val="00B07D13"/>
    <w:rsid w:val="00B17F65"/>
    <w:rsid w:val="00B24D77"/>
    <w:rsid w:val="00B31A21"/>
    <w:rsid w:val="00B32E2F"/>
    <w:rsid w:val="00B33338"/>
    <w:rsid w:val="00B40AAA"/>
    <w:rsid w:val="00B4282A"/>
    <w:rsid w:val="00B43477"/>
    <w:rsid w:val="00B4500F"/>
    <w:rsid w:val="00B47742"/>
    <w:rsid w:val="00B50C23"/>
    <w:rsid w:val="00B614CC"/>
    <w:rsid w:val="00B659BB"/>
    <w:rsid w:val="00B74704"/>
    <w:rsid w:val="00B77099"/>
    <w:rsid w:val="00B87E83"/>
    <w:rsid w:val="00BA6E84"/>
    <w:rsid w:val="00BB5A88"/>
    <w:rsid w:val="00BC2287"/>
    <w:rsid w:val="00BC5645"/>
    <w:rsid w:val="00BC61F5"/>
    <w:rsid w:val="00BD00BE"/>
    <w:rsid w:val="00BD615D"/>
    <w:rsid w:val="00BE10D5"/>
    <w:rsid w:val="00BE5EBB"/>
    <w:rsid w:val="00BF09DD"/>
    <w:rsid w:val="00BF1D2C"/>
    <w:rsid w:val="00BF1F74"/>
    <w:rsid w:val="00C16CD7"/>
    <w:rsid w:val="00C22116"/>
    <w:rsid w:val="00C22E44"/>
    <w:rsid w:val="00C33612"/>
    <w:rsid w:val="00C34ED1"/>
    <w:rsid w:val="00C37DB8"/>
    <w:rsid w:val="00C46905"/>
    <w:rsid w:val="00C46976"/>
    <w:rsid w:val="00C46DC0"/>
    <w:rsid w:val="00C630D8"/>
    <w:rsid w:val="00C63D43"/>
    <w:rsid w:val="00C6750E"/>
    <w:rsid w:val="00C73937"/>
    <w:rsid w:val="00C76CB0"/>
    <w:rsid w:val="00C90FBF"/>
    <w:rsid w:val="00C9144E"/>
    <w:rsid w:val="00CA1676"/>
    <w:rsid w:val="00CA17FC"/>
    <w:rsid w:val="00CA3B0B"/>
    <w:rsid w:val="00CA52BA"/>
    <w:rsid w:val="00CB039F"/>
    <w:rsid w:val="00CC1736"/>
    <w:rsid w:val="00CD7168"/>
    <w:rsid w:val="00CE5A7E"/>
    <w:rsid w:val="00D015F0"/>
    <w:rsid w:val="00D06176"/>
    <w:rsid w:val="00D21B2E"/>
    <w:rsid w:val="00D225E6"/>
    <w:rsid w:val="00D23249"/>
    <w:rsid w:val="00D23ED0"/>
    <w:rsid w:val="00D32AC1"/>
    <w:rsid w:val="00D43FF9"/>
    <w:rsid w:val="00D5081C"/>
    <w:rsid w:val="00D550A0"/>
    <w:rsid w:val="00D62AC5"/>
    <w:rsid w:val="00D673CE"/>
    <w:rsid w:val="00D67845"/>
    <w:rsid w:val="00D820F6"/>
    <w:rsid w:val="00D837C0"/>
    <w:rsid w:val="00D86BC4"/>
    <w:rsid w:val="00D87503"/>
    <w:rsid w:val="00D9560C"/>
    <w:rsid w:val="00DA0704"/>
    <w:rsid w:val="00DB4A07"/>
    <w:rsid w:val="00DB7CD7"/>
    <w:rsid w:val="00DC226A"/>
    <w:rsid w:val="00DC6250"/>
    <w:rsid w:val="00DC7C67"/>
    <w:rsid w:val="00DD38B8"/>
    <w:rsid w:val="00DD685A"/>
    <w:rsid w:val="00DF213D"/>
    <w:rsid w:val="00DF5F2C"/>
    <w:rsid w:val="00E0219D"/>
    <w:rsid w:val="00E037D7"/>
    <w:rsid w:val="00E222D3"/>
    <w:rsid w:val="00E25A4F"/>
    <w:rsid w:val="00E338F6"/>
    <w:rsid w:val="00E350EB"/>
    <w:rsid w:val="00E3622A"/>
    <w:rsid w:val="00E44D41"/>
    <w:rsid w:val="00E6277F"/>
    <w:rsid w:val="00E6317A"/>
    <w:rsid w:val="00E652F0"/>
    <w:rsid w:val="00E7615F"/>
    <w:rsid w:val="00E76511"/>
    <w:rsid w:val="00E7766E"/>
    <w:rsid w:val="00E8664B"/>
    <w:rsid w:val="00E87193"/>
    <w:rsid w:val="00E93131"/>
    <w:rsid w:val="00E9320E"/>
    <w:rsid w:val="00EA43E3"/>
    <w:rsid w:val="00EA4AE9"/>
    <w:rsid w:val="00EB6CBD"/>
    <w:rsid w:val="00EC0E16"/>
    <w:rsid w:val="00EC569A"/>
    <w:rsid w:val="00ED1E3C"/>
    <w:rsid w:val="00ED6925"/>
    <w:rsid w:val="00ED79A6"/>
    <w:rsid w:val="00EE28B5"/>
    <w:rsid w:val="00EE37D0"/>
    <w:rsid w:val="00EE6A31"/>
    <w:rsid w:val="00EE6FD3"/>
    <w:rsid w:val="00EE7EC2"/>
    <w:rsid w:val="00EF053B"/>
    <w:rsid w:val="00EF1452"/>
    <w:rsid w:val="00F03F87"/>
    <w:rsid w:val="00F05285"/>
    <w:rsid w:val="00F075E5"/>
    <w:rsid w:val="00F10E49"/>
    <w:rsid w:val="00F11DC9"/>
    <w:rsid w:val="00F11E6C"/>
    <w:rsid w:val="00F141D0"/>
    <w:rsid w:val="00F172C5"/>
    <w:rsid w:val="00F17B85"/>
    <w:rsid w:val="00F17E02"/>
    <w:rsid w:val="00F17E19"/>
    <w:rsid w:val="00F26F8E"/>
    <w:rsid w:val="00F3135F"/>
    <w:rsid w:val="00F320CC"/>
    <w:rsid w:val="00F5004D"/>
    <w:rsid w:val="00F600B8"/>
    <w:rsid w:val="00F62007"/>
    <w:rsid w:val="00F70ACC"/>
    <w:rsid w:val="00F82D2D"/>
    <w:rsid w:val="00F83BBB"/>
    <w:rsid w:val="00F86DB4"/>
    <w:rsid w:val="00F91BC0"/>
    <w:rsid w:val="00F92C6C"/>
    <w:rsid w:val="00FA163F"/>
    <w:rsid w:val="00FA5E9F"/>
    <w:rsid w:val="00FB00FC"/>
    <w:rsid w:val="00FF087F"/>
    <w:rsid w:val="00FF12FA"/>
    <w:rsid w:val="00FF5A1B"/>
    <w:rsid w:val="00FF6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54FC3D-759B-4F9D-8ABC-BF3867F41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925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rsid w:val="000123F7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3"/>
    <w:link w:val="10"/>
    <w:qFormat/>
    <w:rsid w:val="005F3805"/>
    <w:pPr>
      <w:jc w:val="center"/>
    </w:pPr>
    <w:rPr>
      <w:rFonts w:ascii="Times New Roman" w:hAnsi="Times New Roman"/>
      <w:b/>
      <w:sz w:val="20"/>
      <w:szCs w:val="20"/>
      <w:lang w:val="x-none" w:eastAsia="x-none"/>
    </w:rPr>
  </w:style>
  <w:style w:type="character" w:customStyle="1" w:styleId="10">
    <w:name w:val="Стиль1 МОЙ Знак"/>
    <w:link w:val="1"/>
    <w:rsid w:val="005F3805"/>
    <w:rPr>
      <w:rFonts w:ascii="Times New Roman" w:hAnsi="Times New Roman" w:cs="Times New Roman"/>
      <w:b/>
      <w:sz w:val="20"/>
      <w:szCs w:val="20"/>
    </w:rPr>
  </w:style>
  <w:style w:type="character" w:styleId="a4">
    <w:name w:val="Hyperlink"/>
    <w:uiPriority w:val="99"/>
    <w:unhideWhenUsed/>
    <w:rsid w:val="005F3805"/>
    <w:rPr>
      <w:color w:val="0000FF"/>
      <w:u w:val="single"/>
    </w:rPr>
  </w:style>
  <w:style w:type="paragraph" w:styleId="a3">
    <w:name w:val="No Spacing"/>
    <w:uiPriority w:val="1"/>
    <w:qFormat/>
    <w:rsid w:val="005F380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192.168.1.30\&#1091;&#1084;&#1091;\&#1054;&#1090;&#1076;&#1077;&#1083;&#1099;%20&#1080;%20&#1089;&#1083;&#1091;&#1078;&#1073;&#1099;\&#1059;&#1052;&#1059;\74%20&#1044;&#1080;&#1089;&#1087;&#1077;&#1090;&#1095;&#1077;&#1088;&#1089;&#1082;&#1072;&#1103;\&#1047;&#1040;&#1054;&#1063;&#1050;&#1040;%20&#1047;&#1080;&#1084;&#1085;&#1103;&#1103;%20&#1089;&#1077;&#1089;&#1089;&#1080;&#1103;%202019-20%20&#1085;&#1077;%20&#1091;&#1090;&#1074;&#1077;&#1088;&#1078;&#1076;&#1077;&#1085;&#1086;\9&#1047;&#1050;01&#1079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9ЗК01з.dot</Template>
  <TotalTime>0</TotalTime>
  <Pages>3</Pages>
  <Words>1635</Words>
  <Characters>9321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umuolga</dc:creator>
  <cp:keywords/>
  <cp:lastModifiedBy>Айгуль Сахабутдинова</cp:lastModifiedBy>
  <cp:revision>2</cp:revision>
  <cp:lastPrinted>2024-12-20T06:59:00Z</cp:lastPrinted>
  <dcterms:created xsi:type="dcterms:W3CDTF">2026-04-09T18:28:00Z</dcterms:created>
  <dcterms:modified xsi:type="dcterms:W3CDTF">2026-04-09T18:28:00Z</dcterms:modified>
</cp:coreProperties>
</file>